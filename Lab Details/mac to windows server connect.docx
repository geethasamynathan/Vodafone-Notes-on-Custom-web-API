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6F09" w:rsidRDefault="00913301">
      <w:pPr>
        <w:pStyle w:val="Title"/>
        <w:ind w:left="4230" w:right="-1170"/>
        <w:jc w:val="center"/>
        <w:rPr>
          <w:rFonts w:cs="Calibri"/>
        </w:rPr>
      </w:pPr>
      <w:r>
        <w:rPr>
          <w:rFonts w:cs="Calibri"/>
          <w:noProof/>
          <w:sz w:val="108"/>
          <w:szCs w:val="108"/>
          <w:lang w:val="en-IN" w:eastAsia="en-IN"/>
        </w:rPr>
        <w:drawing>
          <wp:anchor distT="0" distB="0" distL="114300" distR="114300" simplePos="0" relativeHeight="251659264" behindDoc="0" locked="0" layoutInCell="1" allowOverlap="1">
            <wp:simplePos x="0" y="0"/>
            <wp:positionH relativeFrom="column">
              <wp:posOffset>4967605</wp:posOffset>
            </wp:positionH>
            <wp:positionV relativeFrom="paragraph">
              <wp:posOffset>-857250</wp:posOffset>
            </wp:positionV>
            <wp:extent cx="1834515" cy="2362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837543" cy="2366353"/>
                    </a:xfrm>
                    <a:prstGeom prst="rect">
                      <a:avLst/>
                    </a:prstGeom>
                  </pic:spPr>
                </pic:pic>
              </a:graphicData>
            </a:graphic>
          </wp:anchor>
        </w:drawing>
      </w:r>
      <w:r w:rsidR="00BB3737">
        <w:rPr>
          <w:rFonts w:cs="Calibri"/>
        </w:rPr>
        <w:t xml:space="preserve">How to connect windows server from </w:t>
      </w:r>
      <w:r w:rsidR="000B4D32">
        <w:rPr>
          <w:rFonts w:cs="Calibri"/>
        </w:rPr>
        <w:t>mac</w:t>
      </w:r>
    </w:p>
    <w:p w:rsidR="009D6F09" w:rsidRDefault="009D6F09">
      <w:pPr>
        <w:pStyle w:val="Title"/>
        <w:ind w:left="4230" w:right="-1170"/>
        <w:jc w:val="center"/>
        <w:rPr>
          <w:rFonts w:cs="Calibri"/>
        </w:rPr>
      </w:pPr>
    </w:p>
    <w:p w:rsidR="009D6F09" w:rsidRDefault="009D6F09">
      <w:pPr>
        <w:pStyle w:val="Title"/>
        <w:jc w:val="center"/>
        <w:rPr>
          <w:rFonts w:cs="Calibri"/>
        </w:rPr>
      </w:pPr>
    </w:p>
    <w:p w:rsidR="009D6F09" w:rsidRDefault="00913301">
      <w:pPr>
        <w:pStyle w:val="Title"/>
        <w:ind w:left="3600" w:right="-1170"/>
        <w:jc w:val="center"/>
        <w:rPr>
          <w:rFonts w:cs="Calibri"/>
          <w:b/>
          <w:sz w:val="48"/>
          <w:szCs w:val="48"/>
        </w:rPr>
      </w:pPr>
      <w:r>
        <w:rPr>
          <w:rFonts w:cs="Calibri"/>
          <w:b/>
          <w:sz w:val="48"/>
          <w:szCs w:val="48"/>
        </w:rPr>
        <w:t>www.zippyops.com</w:t>
      </w:r>
    </w:p>
    <w:p w:rsidR="009D6F09" w:rsidRDefault="00BB3737">
      <w:pPr>
        <w:pStyle w:val="Title"/>
        <w:ind w:left="3600" w:right="-1170"/>
        <w:jc w:val="center"/>
      </w:pPr>
      <w:r>
        <w:rPr>
          <w:rStyle w:val="Hyperlink"/>
          <w:rFonts w:cs="Calibri"/>
          <w:sz w:val="32"/>
          <w:szCs w:val="32"/>
          <w:u w:val="none"/>
        </w:rPr>
        <w:t>No. 209/210, 1</w:t>
      </w:r>
      <w:r w:rsidRPr="00BB3737">
        <w:rPr>
          <w:rStyle w:val="Hyperlink"/>
          <w:rFonts w:cs="Calibri"/>
          <w:sz w:val="32"/>
          <w:szCs w:val="32"/>
          <w:u w:val="none"/>
          <w:vertAlign w:val="superscript"/>
        </w:rPr>
        <w:t>st</w:t>
      </w:r>
      <w:r>
        <w:rPr>
          <w:rStyle w:val="Hyperlink"/>
          <w:rFonts w:cs="Calibri"/>
          <w:sz w:val="32"/>
          <w:szCs w:val="32"/>
          <w:u w:val="none"/>
        </w:rPr>
        <w:t xml:space="preserve"> floor, J.Nager, Panaiyur kuppam main RD, Panaiyur ,</w:t>
      </w:r>
      <w:r w:rsidR="00913301">
        <w:rPr>
          <w:rStyle w:val="Hyperlink"/>
          <w:rFonts w:cs="Calibri"/>
          <w:sz w:val="32"/>
          <w:szCs w:val="32"/>
          <w:u w:val="none"/>
        </w:rPr>
        <w:br/>
        <w:t>Chennai 600097</w:t>
      </w:r>
    </w:p>
    <w:p w:rsidR="009D6F09" w:rsidRDefault="00913301">
      <w:pPr>
        <w:pStyle w:val="Title"/>
        <w:ind w:left="3600" w:right="-1170"/>
        <w:jc w:val="center"/>
        <w:rPr>
          <w:rFonts w:cs="Calibri"/>
          <w:b/>
          <w:sz w:val="36"/>
          <w:szCs w:val="36"/>
        </w:rPr>
      </w:pPr>
      <w:r>
        <w:rPr>
          <w:rFonts w:cs="Calibri"/>
          <w:b/>
          <w:sz w:val="36"/>
          <w:szCs w:val="36"/>
        </w:rPr>
        <w:sym w:font="Wingdings" w:char="F02A"/>
      </w:r>
      <w:hyperlink r:id="rId9" w:history="1">
        <w:r>
          <w:rPr>
            <w:b/>
            <w:sz w:val="36"/>
            <w:szCs w:val="36"/>
          </w:rPr>
          <w:t>zippyops@gmail.com</w:t>
        </w:r>
      </w:hyperlink>
    </w:p>
    <w:p w:rsidR="009D6F09" w:rsidRDefault="00913301">
      <w:pPr>
        <w:pStyle w:val="Title"/>
        <w:ind w:left="3600" w:right="-1170"/>
        <w:jc w:val="center"/>
        <w:rPr>
          <w:rFonts w:cs="Calibri"/>
          <w:b/>
          <w:sz w:val="36"/>
          <w:szCs w:val="36"/>
        </w:rPr>
      </w:pPr>
      <w:r>
        <w:rPr>
          <w:rFonts w:cs="Calibri"/>
          <w:b/>
          <w:sz w:val="36"/>
          <w:szCs w:val="36"/>
        </w:rPr>
        <w:sym w:font="Wingdings" w:char="F029"/>
      </w:r>
      <w:r>
        <w:rPr>
          <w:rFonts w:cs="Calibri"/>
          <w:b/>
          <w:sz w:val="36"/>
          <w:szCs w:val="36"/>
        </w:rPr>
        <w:t>+91 7010585768</w:t>
      </w:r>
    </w:p>
    <w:p w:rsidR="00BB3737" w:rsidRDefault="00BB3737" w:rsidP="00BB3737">
      <w:pPr>
        <w:pStyle w:val="Title"/>
        <w:ind w:left="3600" w:right="-1170"/>
        <w:rPr>
          <w:rFonts w:cs="Calibri"/>
          <w:sz w:val="36"/>
          <w:szCs w:val="36"/>
        </w:rPr>
      </w:pPr>
    </w:p>
    <w:p w:rsidR="00BB3737" w:rsidRDefault="00BB3737" w:rsidP="00BB3737">
      <w:pPr>
        <w:pStyle w:val="Title"/>
        <w:ind w:left="0" w:right="-1170"/>
        <w:rPr>
          <w:rFonts w:cs="Calibri"/>
          <w:sz w:val="36"/>
          <w:szCs w:val="36"/>
        </w:rPr>
      </w:pPr>
    </w:p>
    <w:p w:rsidR="00BB3737" w:rsidRDefault="00BB3737" w:rsidP="00BB3737">
      <w:pPr>
        <w:pStyle w:val="Title"/>
        <w:ind w:left="0" w:right="-1170"/>
        <w:rPr>
          <w:rFonts w:cs="Calibri"/>
          <w:sz w:val="36"/>
          <w:szCs w:val="36"/>
        </w:rPr>
      </w:pPr>
    </w:p>
    <w:p w:rsidR="000B4D32" w:rsidRDefault="000B4D32" w:rsidP="000B4D32"/>
    <w:p w:rsidR="000B4D32" w:rsidRDefault="000B4D32" w:rsidP="000B4D32">
      <w:r w:rsidRPr="000B4D32">
        <w:t>Setting up a remote desktop connection for Mac is easy to do. Windows machines use a different protocol, one aptly named RDP (Remote Desktop Protocol), to manage connections between Windows servers and end-user devices. We will explore using the Microsoft remote desktop setup for Mac to connect to a Windows server</w:t>
      </w:r>
    </w:p>
    <w:p w:rsidR="00BB3737" w:rsidRDefault="00BB3737" w:rsidP="000B4D32">
      <w:pPr>
        <w:rPr>
          <w:rFonts w:cs="Calibri"/>
          <w:sz w:val="28"/>
          <w:szCs w:val="28"/>
        </w:rPr>
      </w:pPr>
      <w:r w:rsidRPr="007E7EF7">
        <w:rPr>
          <w:rStyle w:val="Heading1Char"/>
        </w:rPr>
        <w:t>Step</w:t>
      </w:r>
      <w:r w:rsidR="00595A5E">
        <w:rPr>
          <w:rStyle w:val="Heading1Char"/>
        </w:rPr>
        <w:t xml:space="preserve"> </w:t>
      </w:r>
      <w:r w:rsidRPr="007E7EF7">
        <w:rPr>
          <w:rStyle w:val="Heading1Char"/>
        </w:rPr>
        <w:t>1:</w:t>
      </w:r>
      <w:r>
        <w:rPr>
          <w:rFonts w:cs="Calibri"/>
          <w:sz w:val="36"/>
          <w:szCs w:val="36"/>
        </w:rPr>
        <w:t xml:space="preserve"> </w:t>
      </w:r>
      <w:r w:rsidR="000B4D32" w:rsidRPr="000B4D32">
        <w:rPr>
          <w:rFonts w:cs="Calibri"/>
          <w:sz w:val="28"/>
          <w:szCs w:val="28"/>
        </w:rPr>
        <w:t>Locate Microsoft Remote Desktop</w:t>
      </w:r>
    </w:p>
    <w:p w:rsidR="00E16012" w:rsidRDefault="000B4D32" w:rsidP="000B4D32">
      <w:pPr>
        <w:rPr>
          <w:rFonts w:cs="Calibri"/>
          <w:noProof/>
          <w:sz w:val="36"/>
          <w:szCs w:val="36"/>
          <w:lang w:val="en-IN" w:eastAsia="en-IN"/>
        </w:rPr>
      </w:pPr>
      <w:r w:rsidRPr="000B4D32">
        <w:t>To download Microsoft Remote Desktop, open the App Store within your Applications folder by searching for the program. You can also do this by opening the Launchpad if it is not already one of the apps in your Dock.</w:t>
      </w:r>
    </w:p>
    <w:p w:rsidR="000B4D32" w:rsidRDefault="000B4D32" w:rsidP="000B4D32">
      <w:pPr>
        <w:rPr>
          <w:rFonts w:cs="Calibri"/>
          <w:sz w:val="36"/>
          <w:szCs w:val="36"/>
        </w:rPr>
      </w:pPr>
      <w:r>
        <w:rPr>
          <w:noProof/>
          <w:lang w:val="en-IN" w:eastAsia="en-IN"/>
        </w:rPr>
        <w:drawing>
          <wp:inline distT="0" distB="0" distL="0" distR="0">
            <wp:extent cx="3771900" cy="2590800"/>
            <wp:effectExtent l="0" t="0" r="0" b="0"/>
            <wp:docPr id="4" name="Picture 4" descr="finder-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der-rd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inline>
        </w:drawing>
      </w:r>
      <w:r>
        <w:rPr>
          <w:noProof/>
          <w:lang w:val="en-IN" w:eastAsia="en-IN"/>
        </w:rPr>
        <w:drawing>
          <wp:inline distT="0" distB="0" distL="0" distR="0">
            <wp:extent cx="4038600" cy="2743200"/>
            <wp:effectExtent l="0" t="0" r="0" b="0"/>
            <wp:docPr id="9" name="Picture 9" descr="laundpad-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dpad-rd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2743200"/>
                    </a:xfrm>
                    <a:prstGeom prst="rect">
                      <a:avLst/>
                    </a:prstGeom>
                    <a:noFill/>
                    <a:ln>
                      <a:noFill/>
                    </a:ln>
                  </pic:spPr>
                </pic:pic>
              </a:graphicData>
            </a:graphic>
          </wp:inline>
        </w:drawing>
      </w:r>
    </w:p>
    <w:p w:rsidR="000B4D32" w:rsidRDefault="000B4D32" w:rsidP="000B4D32">
      <w:pPr>
        <w:rPr>
          <w:rFonts w:cs="Calibri"/>
          <w:sz w:val="36"/>
          <w:szCs w:val="36"/>
        </w:rPr>
      </w:pPr>
    </w:p>
    <w:p w:rsidR="000B4D32" w:rsidRDefault="000B4D32" w:rsidP="000B4D32">
      <w:pPr>
        <w:rPr>
          <w:rStyle w:val="Heading1Char"/>
        </w:rPr>
      </w:pPr>
    </w:p>
    <w:p w:rsidR="000B4D32" w:rsidRDefault="00BB3737" w:rsidP="000B4D32">
      <w:r w:rsidRPr="007E7EF7">
        <w:rPr>
          <w:rStyle w:val="Heading1Char"/>
        </w:rPr>
        <w:lastRenderedPageBreak/>
        <w:t>Step</w:t>
      </w:r>
      <w:r w:rsidR="00595A5E">
        <w:rPr>
          <w:rStyle w:val="Heading1Char"/>
        </w:rPr>
        <w:t xml:space="preserve"> </w:t>
      </w:r>
      <w:r w:rsidRPr="007E7EF7">
        <w:rPr>
          <w:rStyle w:val="Heading1Char"/>
        </w:rPr>
        <w:t>2:</w:t>
      </w:r>
      <w:r>
        <w:rPr>
          <w:sz w:val="36"/>
          <w:szCs w:val="36"/>
        </w:rPr>
        <w:t xml:space="preserve"> </w:t>
      </w:r>
      <w:r w:rsidR="000B4D32" w:rsidRPr="000B4D32">
        <w:t>Install Microsoft Remote Desktop</w:t>
      </w:r>
    </w:p>
    <w:p w:rsidR="000B4D32" w:rsidRPr="000B4D32" w:rsidRDefault="000B4D32" w:rsidP="000B4D32">
      <w:r w:rsidRPr="000B4D32">
        <w:t>After locating the Microsoft Remote Desktop app, click Get. The icon will change to say Install, and the button will turn green. Click Install.</w:t>
      </w:r>
    </w:p>
    <w:p w:rsidR="00BB3737" w:rsidRDefault="000B4D32" w:rsidP="000B4D32">
      <w:r>
        <w:rPr>
          <w:noProof/>
          <w:lang w:val="en-IN" w:eastAsia="en-IN"/>
        </w:rPr>
        <w:drawing>
          <wp:inline distT="0" distB="0" distL="0" distR="0">
            <wp:extent cx="6115050" cy="4558742"/>
            <wp:effectExtent l="0" t="0" r="0" b="0"/>
            <wp:docPr id="10" name="Picture 10" descr="app-store-search-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store-search-rd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4558742"/>
                    </a:xfrm>
                    <a:prstGeom prst="rect">
                      <a:avLst/>
                    </a:prstGeom>
                    <a:noFill/>
                    <a:ln>
                      <a:noFill/>
                    </a:ln>
                  </pic:spPr>
                </pic:pic>
              </a:graphicData>
            </a:graphic>
          </wp:inline>
        </w:drawing>
      </w:r>
    </w:p>
    <w:p w:rsidR="000B4D32" w:rsidRDefault="000B4D32" w:rsidP="000B4D32"/>
    <w:p w:rsidR="000B4D32" w:rsidRDefault="000B4D32" w:rsidP="000B4D32"/>
    <w:p w:rsidR="000B4D32" w:rsidRDefault="000B4D32" w:rsidP="000B4D32"/>
    <w:p w:rsidR="000B4D32" w:rsidRDefault="000B4D32" w:rsidP="000B4D32"/>
    <w:p w:rsidR="000B4D32" w:rsidRDefault="000B4D32" w:rsidP="000B4D32"/>
    <w:p w:rsidR="000B4D32" w:rsidRDefault="000B4D32" w:rsidP="000B4D32"/>
    <w:p w:rsidR="000B4D32" w:rsidRDefault="000B4D32" w:rsidP="000B4D32"/>
    <w:p w:rsidR="000B4D32" w:rsidRDefault="000B4D32" w:rsidP="000B4D32"/>
    <w:p w:rsidR="000B4D32" w:rsidRDefault="000B4D32" w:rsidP="000B4D32"/>
    <w:p w:rsidR="000B4D32" w:rsidRDefault="000B4D32" w:rsidP="000B4D32"/>
    <w:p w:rsidR="00E16012" w:rsidRDefault="00E16012" w:rsidP="000B4D32">
      <w:r w:rsidRPr="007E7EF7">
        <w:rPr>
          <w:rStyle w:val="Heading1Char"/>
        </w:rPr>
        <w:lastRenderedPageBreak/>
        <w:t>Step 3:</w:t>
      </w:r>
      <w:r>
        <w:t xml:space="preserve"> </w:t>
      </w:r>
      <w:r w:rsidR="000B4D32" w:rsidRPr="000B4D32">
        <w:rPr>
          <w:sz w:val="28"/>
          <w:szCs w:val="28"/>
        </w:rPr>
        <w:t>Open the App</w:t>
      </w:r>
    </w:p>
    <w:p w:rsidR="000B4D32" w:rsidRDefault="000B4D32" w:rsidP="000B4D32">
      <w:r w:rsidRPr="000B4D32">
        <w:t>Once installed, launch the app by clicking on the Microsoft Remote Desktop icon in your Applications folder or activate from within the Launchpad.</w:t>
      </w:r>
    </w:p>
    <w:p w:rsidR="000B4D32" w:rsidRDefault="000B4D32" w:rsidP="000B4D32">
      <w:r>
        <w:rPr>
          <w:noProof/>
          <w:lang w:val="en-IN" w:eastAsia="en-IN"/>
        </w:rPr>
        <w:drawing>
          <wp:inline distT="0" distB="0" distL="0" distR="0">
            <wp:extent cx="4000500" cy="2738804"/>
            <wp:effectExtent l="0" t="0" r="0" b="4445"/>
            <wp:docPr id="12" name="Picture 12" descr="remote-desktop-icon-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mote-desktop-icon-rd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2143" cy="2746775"/>
                    </a:xfrm>
                    <a:prstGeom prst="rect">
                      <a:avLst/>
                    </a:prstGeom>
                    <a:noFill/>
                    <a:ln>
                      <a:noFill/>
                    </a:ln>
                  </pic:spPr>
                </pic:pic>
              </a:graphicData>
            </a:graphic>
          </wp:inline>
        </w:drawing>
      </w:r>
    </w:p>
    <w:p w:rsidR="000B4D32" w:rsidRDefault="000B4D32" w:rsidP="000B4D32">
      <w:r>
        <w:rPr>
          <w:noProof/>
          <w:lang w:val="en-IN" w:eastAsia="en-IN"/>
        </w:rPr>
        <w:drawing>
          <wp:inline distT="0" distB="0" distL="0" distR="0">
            <wp:extent cx="5676900" cy="4038600"/>
            <wp:effectExtent l="0" t="0" r="0" b="0"/>
            <wp:docPr id="13" name="Picture 13" descr="keep-in-dock-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eep-in-dock-rd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4038600"/>
                    </a:xfrm>
                    <a:prstGeom prst="rect">
                      <a:avLst/>
                    </a:prstGeom>
                    <a:noFill/>
                    <a:ln>
                      <a:noFill/>
                    </a:ln>
                  </pic:spPr>
                </pic:pic>
              </a:graphicData>
            </a:graphic>
          </wp:inline>
        </w:drawing>
      </w:r>
    </w:p>
    <w:p w:rsidR="000B4D32" w:rsidRDefault="000B4D32" w:rsidP="000B4D32"/>
    <w:p w:rsidR="000B4D32" w:rsidRDefault="000B4D32" w:rsidP="000B4D32"/>
    <w:p w:rsidR="00E16012" w:rsidRDefault="00E16012" w:rsidP="000B4D32">
      <w:pPr>
        <w:rPr>
          <w:noProof/>
          <w:lang w:val="en-IN" w:eastAsia="en-IN"/>
        </w:rPr>
      </w:pPr>
      <w:r w:rsidRPr="007E7EF7">
        <w:rPr>
          <w:rStyle w:val="Heading1Char"/>
        </w:rPr>
        <w:lastRenderedPageBreak/>
        <w:t>S</w:t>
      </w:r>
      <w:r w:rsidR="007E7EF7" w:rsidRPr="007E7EF7">
        <w:rPr>
          <w:rStyle w:val="Heading1Char"/>
        </w:rPr>
        <w:t>tep 4</w:t>
      </w:r>
      <w:r w:rsidRPr="007E7EF7">
        <w:rPr>
          <w:rStyle w:val="Heading1Char"/>
        </w:rPr>
        <w:t>:</w:t>
      </w:r>
      <w:r>
        <w:rPr>
          <w:rFonts w:cs="Calibri"/>
          <w:sz w:val="36"/>
          <w:szCs w:val="36"/>
        </w:rPr>
        <w:t xml:space="preserve"> </w:t>
      </w:r>
      <w:r w:rsidR="000B4D32" w:rsidRPr="000B4D32">
        <w:rPr>
          <w:rFonts w:cs="Calibri"/>
          <w:sz w:val="28"/>
          <w:szCs w:val="28"/>
        </w:rPr>
        <w:t>Set Up Your Microsoft Remote Desktop Connection</w:t>
      </w:r>
    </w:p>
    <w:p w:rsidR="000B4D32" w:rsidRDefault="000B4D32" w:rsidP="000B4D32">
      <w:r w:rsidRPr="000B4D32">
        <w:t>With the program opened, you will either click + at the topor Add PC in the middle of the window to add a new connection.</w:t>
      </w:r>
    </w:p>
    <w:p w:rsidR="000B4D32" w:rsidRDefault="000B4D32" w:rsidP="000B4D32">
      <w:r>
        <w:rPr>
          <w:noProof/>
          <w:lang w:val="en-IN" w:eastAsia="en-IN"/>
        </w:rPr>
        <w:drawing>
          <wp:inline distT="0" distB="0" distL="0" distR="0">
            <wp:extent cx="4067175" cy="3954892"/>
            <wp:effectExtent l="0" t="0" r="0" b="7620"/>
            <wp:docPr id="15" name="Picture 15" descr="add-pc-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pc-rd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4013" cy="3961541"/>
                    </a:xfrm>
                    <a:prstGeom prst="rect">
                      <a:avLst/>
                    </a:prstGeom>
                    <a:noFill/>
                    <a:ln>
                      <a:noFill/>
                    </a:ln>
                  </pic:spPr>
                </pic:pic>
              </a:graphicData>
            </a:graphic>
          </wp:inline>
        </w:drawing>
      </w:r>
    </w:p>
    <w:p w:rsidR="000B4D32" w:rsidRDefault="000B4D32" w:rsidP="000B4D32">
      <w:r>
        <w:t>Fill out the highlighted boxes for the Windows server.</w:t>
      </w:r>
    </w:p>
    <w:p w:rsidR="000B4D32" w:rsidRDefault="000B4D32" w:rsidP="000B4D32"/>
    <w:p w:rsidR="000B4D32" w:rsidRDefault="000B4D32" w:rsidP="000B4D32">
      <w:pPr>
        <w:pStyle w:val="ListParagraph"/>
        <w:numPr>
          <w:ilvl w:val="0"/>
          <w:numId w:val="3"/>
        </w:numPr>
      </w:pPr>
      <w:r>
        <w:t>PC Name: Enter the Windows server’s IP address.</w:t>
      </w:r>
    </w:p>
    <w:p w:rsidR="000B4D32" w:rsidRDefault="000B4D32" w:rsidP="000B4D32">
      <w:pPr>
        <w:pStyle w:val="ListParagraph"/>
        <w:numPr>
          <w:ilvl w:val="0"/>
          <w:numId w:val="3"/>
        </w:numPr>
      </w:pPr>
      <w:r>
        <w:t>User Account: Click the dropdown menu and select Add User Account.</w:t>
      </w:r>
    </w:p>
    <w:p w:rsidR="000B4D32" w:rsidRDefault="000B4D32" w:rsidP="000B4D32">
      <w:r>
        <w:rPr>
          <w:noProof/>
          <w:lang w:val="en-IN" w:eastAsia="en-IN"/>
        </w:rPr>
        <w:lastRenderedPageBreak/>
        <w:drawing>
          <wp:inline distT="0" distB="0" distL="0" distR="0">
            <wp:extent cx="6115050" cy="3306898"/>
            <wp:effectExtent l="0" t="0" r="0" b="8255"/>
            <wp:docPr id="16" name="Picture 16" descr="add-user-account-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user-account-rd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306898"/>
                    </a:xfrm>
                    <a:prstGeom prst="rect">
                      <a:avLst/>
                    </a:prstGeom>
                    <a:noFill/>
                    <a:ln>
                      <a:noFill/>
                    </a:ln>
                  </pic:spPr>
                </pic:pic>
              </a:graphicData>
            </a:graphic>
          </wp:inline>
        </w:drawing>
      </w:r>
    </w:p>
    <w:p w:rsidR="000B4D32" w:rsidRDefault="000B4D32" w:rsidP="000B4D32">
      <w:pPr>
        <w:pStyle w:val="ListParagraph"/>
        <w:numPr>
          <w:ilvl w:val="0"/>
          <w:numId w:val="4"/>
        </w:numPr>
      </w:pPr>
      <w:r>
        <w:t>User Name: Input your username for the target PC. For this example, we used root.</w:t>
      </w:r>
    </w:p>
    <w:p w:rsidR="000B4D32" w:rsidRDefault="000B4D32" w:rsidP="000B4D32">
      <w:pPr>
        <w:pStyle w:val="ListParagraph"/>
        <w:numPr>
          <w:ilvl w:val="0"/>
          <w:numId w:val="4"/>
        </w:numPr>
      </w:pPr>
      <w:r>
        <w:t>Password: Input your password for the target PC.</w:t>
      </w:r>
    </w:p>
    <w:p w:rsidR="000B4D32" w:rsidRDefault="000B4D32" w:rsidP="000B4D32">
      <w:pPr>
        <w:pStyle w:val="ListParagraph"/>
        <w:numPr>
          <w:ilvl w:val="0"/>
          <w:numId w:val="4"/>
        </w:numPr>
      </w:pPr>
      <w:r>
        <w:t>Friendly name (Optional): Here, you can choose to enter a name for your User Account. For this example, we have left this field blank. Click Add once completed.</w:t>
      </w:r>
    </w:p>
    <w:p w:rsidR="000B4D32" w:rsidRDefault="000B4D32" w:rsidP="000B4D32">
      <w:r>
        <w:rPr>
          <w:noProof/>
          <w:lang w:val="en-IN" w:eastAsia="en-IN"/>
        </w:rPr>
        <w:drawing>
          <wp:inline distT="0" distB="0" distL="0" distR="0">
            <wp:extent cx="6115050" cy="3820572"/>
            <wp:effectExtent l="0" t="0" r="0" b="8890"/>
            <wp:docPr id="17" name="Picture 17" descr="add-user-password-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user-password-rd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820572"/>
                    </a:xfrm>
                    <a:prstGeom prst="rect">
                      <a:avLst/>
                    </a:prstGeom>
                    <a:noFill/>
                    <a:ln>
                      <a:noFill/>
                    </a:ln>
                  </pic:spPr>
                </pic:pic>
              </a:graphicData>
            </a:graphic>
          </wp:inline>
        </w:drawing>
      </w:r>
    </w:p>
    <w:p w:rsidR="000B4D32" w:rsidRDefault="000B4D32" w:rsidP="000B4D32">
      <w:pPr>
        <w:pStyle w:val="ListParagraph"/>
        <w:numPr>
          <w:ilvl w:val="0"/>
          <w:numId w:val="5"/>
        </w:numPr>
      </w:pPr>
      <w:r>
        <w:lastRenderedPageBreak/>
        <w:t>Group: The default will be Saved PCs. You can click the dropdown menu and add a custom Group Name if you would like.</w:t>
      </w:r>
    </w:p>
    <w:p w:rsidR="000B4D32" w:rsidRDefault="000B4D32" w:rsidP="000B4D32">
      <w:pPr>
        <w:pStyle w:val="ListParagraph"/>
        <w:numPr>
          <w:ilvl w:val="0"/>
          <w:numId w:val="5"/>
        </w:numPr>
      </w:pPr>
      <w:r>
        <w:t>Gateway: If a VPN or other connection is necessary for accessing the server, you can click the dropdown menu and add it here. Otherwise, leave the default of No gateway, as in this example.</w:t>
      </w:r>
    </w:p>
    <w:p w:rsidR="00A20BE2" w:rsidRDefault="00A20BE2" w:rsidP="00A20BE2">
      <w:r>
        <w:rPr>
          <w:noProof/>
          <w:lang w:val="en-IN" w:eastAsia="en-IN"/>
        </w:rPr>
        <w:drawing>
          <wp:inline distT="0" distB="0" distL="0" distR="0">
            <wp:extent cx="4512153" cy="3152775"/>
            <wp:effectExtent l="0" t="0" r="3175" b="0"/>
            <wp:docPr id="18" name="Picture 18" descr="add-pc-no-gateway-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pc-no-gateway-rd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83" cy="3154683"/>
                    </a:xfrm>
                    <a:prstGeom prst="rect">
                      <a:avLst/>
                    </a:prstGeom>
                    <a:noFill/>
                    <a:ln>
                      <a:noFill/>
                    </a:ln>
                  </pic:spPr>
                </pic:pic>
              </a:graphicData>
            </a:graphic>
          </wp:inline>
        </w:drawing>
      </w:r>
    </w:p>
    <w:p w:rsidR="00A20BE2" w:rsidRDefault="00A20BE2" w:rsidP="00A20BE2">
      <w:r w:rsidRPr="00A20BE2">
        <w:t>Once completed, click Add.</w:t>
      </w:r>
    </w:p>
    <w:p w:rsidR="00A20BE2" w:rsidRDefault="00A20BE2" w:rsidP="00A20BE2">
      <w:r>
        <w:rPr>
          <w:noProof/>
          <w:lang w:val="en-IN" w:eastAsia="en-IN"/>
        </w:rPr>
        <w:lastRenderedPageBreak/>
        <w:drawing>
          <wp:inline distT="0" distB="0" distL="0" distR="0">
            <wp:extent cx="4838700" cy="5001705"/>
            <wp:effectExtent l="0" t="0" r="0" b="8890"/>
            <wp:docPr id="19" name="Picture 19" descr="add-pc-completed-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pc-completed-rd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1524" cy="5004624"/>
                    </a:xfrm>
                    <a:prstGeom prst="rect">
                      <a:avLst/>
                    </a:prstGeom>
                    <a:noFill/>
                    <a:ln>
                      <a:noFill/>
                    </a:ln>
                  </pic:spPr>
                </pic:pic>
              </a:graphicData>
            </a:graphic>
          </wp:inline>
        </w:drawing>
      </w:r>
    </w:p>
    <w:p w:rsidR="00A20BE2" w:rsidRDefault="00A20BE2" w:rsidP="00A20BE2">
      <w:r w:rsidRPr="00A20BE2">
        <w:t>Your new server will show up as an icon in your PCs list.</w:t>
      </w:r>
    </w:p>
    <w:p w:rsidR="00A20BE2" w:rsidRDefault="00A20BE2" w:rsidP="00A20BE2">
      <w:r>
        <w:rPr>
          <w:noProof/>
          <w:lang w:val="en-IN" w:eastAsia="en-IN"/>
        </w:rPr>
        <w:lastRenderedPageBreak/>
        <w:drawing>
          <wp:inline distT="0" distB="0" distL="0" distR="0">
            <wp:extent cx="4010025" cy="3282155"/>
            <wp:effectExtent l="0" t="0" r="0" b="0"/>
            <wp:docPr id="20" name="Picture 20" descr="microsoft-remote-desktop-pcs-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icrosoft-remote-desktop-pcs-rd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2009" cy="3283779"/>
                    </a:xfrm>
                    <a:prstGeom prst="rect">
                      <a:avLst/>
                    </a:prstGeom>
                    <a:noFill/>
                    <a:ln>
                      <a:noFill/>
                    </a:ln>
                  </pic:spPr>
                </pic:pic>
              </a:graphicData>
            </a:graphic>
          </wp:inline>
        </w:drawing>
      </w:r>
    </w:p>
    <w:p w:rsidR="00E16012" w:rsidRPr="007E7EF7" w:rsidRDefault="00E16012" w:rsidP="007E7EF7">
      <w:pPr>
        <w:rPr>
          <w:sz w:val="28"/>
          <w:szCs w:val="28"/>
        </w:rPr>
      </w:pPr>
      <w:r w:rsidRPr="007E7EF7">
        <w:rPr>
          <w:rStyle w:val="Heading1Char"/>
        </w:rPr>
        <w:t>S</w:t>
      </w:r>
      <w:r w:rsidR="007E7EF7" w:rsidRPr="007E7EF7">
        <w:rPr>
          <w:rStyle w:val="Heading1Char"/>
        </w:rPr>
        <w:t>tep 5</w:t>
      </w:r>
      <w:r w:rsidRPr="007E7EF7">
        <w:rPr>
          <w:rStyle w:val="Heading1Char"/>
        </w:rPr>
        <w:t>:</w:t>
      </w:r>
      <w:r>
        <w:t xml:space="preserve"> </w:t>
      </w:r>
      <w:r w:rsidR="00A20BE2" w:rsidRPr="00A20BE2">
        <w:rPr>
          <w:sz w:val="28"/>
          <w:szCs w:val="28"/>
        </w:rPr>
        <w:t>Open Your Windows Environment</w:t>
      </w:r>
    </w:p>
    <w:p w:rsidR="00E16012" w:rsidRDefault="00A20BE2" w:rsidP="00A20BE2">
      <w:pPr>
        <w:rPr>
          <w:noProof/>
          <w:lang w:val="en-IN" w:eastAsia="en-IN"/>
        </w:rPr>
      </w:pPr>
      <w:r w:rsidRPr="00A20BE2">
        <w:t>Double click on the icon for your server to connect to your Windows environment. If you entered the information correctly, the Windows environment would appear.</w:t>
      </w:r>
    </w:p>
    <w:p w:rsidR="00A20BE2" w:rsidRDefault="00A20BE2" w:rsidP="00A20BE2">
      <w:pPr>
        <w:rPr>
          <w:rFonts w:cs="Calibri"/>
          <w:sz w:val="28"/>
          <w:szCs w:val="28"/>
        </w:rPr>
      </w:pPr>
    </w:p>
    <w:p w:rsidR="00E16012" w:rsidRPr="007E7EF7" w:rsidRDefault="00A20BE2" w:rsidP="00A20BE2">
      <w:pPr>
        <w:rPr>
          <w:rFonts w:cs="Calibri"/>
          <w:sz w:val="28"/>
          <w:szCs w:val="28"/>
        </w:rPr>
      </w:pPr>
      <w:r>
        <w:rPr>
          <w:noProof/>
          <w:lang w:val="en-IN" w:eastAsia="en-IN"/>
        </w:rPr>
        <w:drawing>
          <wp:inline distT="0" distB="0" distL="0" distR="0">
            <wp:extent cx="6115050" cy="2429640"/>
            <wp:effectExtent l="0" t="0" r="0" b="8890"/>
            <wp:docPr id="21" name="Picture 21" descr="windows-desktop-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dows-desktop-rd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429640"/>
                    </a:xfrm>
                    <a:prstGeom prst="rect">
                      <a:avLst/>
                    </a:prstGeom>
                    <a:noFill/>
                    <a:ln>
                      <a:noFill/>
                    </a:ln>
                  </pic:spPr>
                </pic:pic>
              </a:graphicData>
            </a:graphic>
          </wp:inline>
        </w:drawing>
      </w:r>
    </w:p>
    <w:p w:rsidR="00E16012" w:rsidRPr="007E7EF7" w:rsidRDefault="00E16012" w:rsidP="007E7EF7">
      <w:pPr>
        <w:rPr>
          <w:sz w:val="28"/>
          <w:szCs w:val="28"/>
        </w:rPr>
      </w:pPr>
      <w:bookmarkStart w:id="0" w:name="_GoBack"/>
      <w:bookmarkEnd w:id="0"/>
    </w:p>
    <w:sectPr w:rsidR="00E16012" w:rsidRPr="007E7EF7">
      <w:headerReference w:type="even" r:id="rId22"/>
      <w:headerReference w:type="default" r:id="rId23"/>
      <w:footerReference w:type="default" r:id="rId24"/>
      <w:headerReference w:type="first" r:id="rId25"/>
      <w:pgSz w:w="12240" w:h="15840"/>
      <w:pgMar w:top="1440" w:right="1170" w:bottom="27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2C77" w:rsidRDefault="00502C77">
      <w:pPr>
        <w:spacing w:line="240" w:lineRule="auto"/>
      </w:pPr>
      <w:r>
        <w:separator/>
      </w:r>
    </w:p>
  </w:endnote>
  <w:endnote w:type="continuationSeparator" w:id="0">
    <w:p w:rsidR="00502C77" w:rsidRDefault="00502C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964741"/>
    </w:sdtPr>
    <w:sdtEndPr/>
    <w:sdtContent>
      <w:p w:rsidR="009D6F09" w:rsidRDefault="00913301">
        <w:pPr>
          <w:pStyle w:val="Footer"/>
        </w:pPr>
        <w:r>
          <w:rPr>
            <w:noProof/>
            <w:lang w:val="en-IN" w:eastAsia="en-IN"/>
          </w:rPr>
          <mc:AlternateContent>
            <mc:Choice Requires="wps">
              <w:drawing>
                <wp:anchor distT="0" distB="0" distL="114300" distR="114300" simplePos="0" relativeHeight="251661312" behindDoc="0" locked="0" layoutInCell="1" allowOverlap="1">
                  <wp:simplePos x="0" y="0"/>
                  <wp:positionH relativeFrom="column">
                    <wp:posOffset>4162425</wp:posOffset>
                  </wp:positionH>
                  <wp:positionV relativeFrom="paragraph">
                    <wp:posOffset>-3175</wp:posOffset>
                  </wp:positionV>
                  <wp:extent cx="2226310" cy="354965"/>
                  <wp:effectExtent l="0" t="0" r="21590" b="26035"/>
                  <wp:wrapNone/>
                  <wp:docPr id="14" name="Text Box 14"/>
                  <wp:cNvGraphicFramePr/>
                  <a:graphic xmlns:a="http://schemas.openxmlformats.org/drawingml/2006/main">
                    <a:graphicData uri="http://schemas.microsoft.com/office/word/2010/wordprocessingShape">
                      <wps:wsp>
                        <wps:cNvSpPr txBox="1"/>
                        <wps:spPr>
                          <a:xfrm>
                            <a:off x="0" y="0"/>
                            <a:ext cx="2226534" cy="355002"/>
                          </a:xfrm>
                          <a:prstGeom prst="rect">
                            <a:avLst/>
                          </a:prstGeom>
                          <a:solidFill>
                            <a:srgbClr val="0070C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D6F09" w:rsidRDefault="00913301">
                              <w:pPr>
                                <w:spacing w:before="0" w:line="192" w:lineRule="auto"/>
                                <w:jc w:val="center"/>
                                <w:rPr>
                                  <w:color w:val="FFFFFF" w:themeColor="background1"/>
                                  <w:sz w:val="40"/>
                                  <w:szCs w:val="40"/>
                                </w:rPr>
                              </w:pPr>
                              <w:r>
                                <w:rPr>
                                  <w:color w:val="FFFFFF" w:themeColor="background1"/>
                                  <w:sz w:val="40"/>
                                  <w:szCs w:val="40"/>
                                </w:rPr>
                                <w:t>www.zippyops.com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27.75pt;margin-top:-.25pt;width:175.3pt;height:27.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" fillcolor="#0070c0" strokecolor="white [3212]" strokeweight=".5pt">
                  <v:textbox>
                    <w:txbxContent>
                      <w:p w:rsidR="009D6F09" w:rsidRDefault="00913301">
                        <w:pPr>
                          <w:spacing w:before="0" w:line="192" w:lineRule="auto"/>
                          <w:jc w:val="center"/>
                          <w:rPr>
                            <w:color w:val="FFFFFF" w:themeColor="background1"/>
                            <w:sz w:val="40"/>
                            <w:szCs w:val="40"/>
                          </w:rPr>
                        </w:pPr>
                        <w:r>
                          <w:rPr>
                            <w:color w:val="FFFFFF" w:themeColor="background1"/>
                            <w:sz w:val="40"/>
                            <w:szCs w:val="40"/>
                          </w:rPr>
                          <w:t>www.zippyops.com</w:t>
                        </w:r>
                      </w:p>
                    </w:txbxContent>
                  </v:textbox>
                </v:shape>
              </w:pict>
            </mc:Fallback>
          </mc:AlternateContent>
        </w:r>
        <w:r>
          <w:fldChar w:fldCharType="begin"/>
        </w:r>
        <w:r>
          <w:instrText xml:space="preserve"> PAGE   \* MERGEFORMAT </w:instrText>
        </w:r>
        <w:r>
          <w:fldChar w:fldCharType="separate"/>
        </w:r>
        <w:r w:rsidR="00A20BE2">
          <w:rPr>
            <w:noProof/>
          </w:rPr>
          <w:t>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2C77" w:rsidRDefault="00502C77">
      <w:pPr>
        <w:spacing w:before="0" w:line="240" w:lineRule="auto"/>
      </w:pPr>
      <w:r>
        <w:separator/>
      </w:r>
    </w:p>
  </w:footnote>
  <w:footnote w:type="continuationSeparator" w:id="0">
    <w:p w:rsidR="00502C77" w:rsidRDefault="00502C7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F09" w:rsidRDefault="00502C77">
    <w:pPr>
      <w:pStyle w:val="Header"/>
    </w:pPr>
    <w:r>
      <w:rPr>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19" o:spid="_x0000_s2050" type="#_x0000_t75" style="position:absolute;margin-left:0;margin-top:0;width:481.4pt;height:620pt;z-index:-251654144;mso-position-horizontal:center;mso-position-horizontal-relative:margin;mso-position-vertical:center;mso-position-vertical-relative:margin;mso-width-relative:page;mso-height-relative:page" o:allowincell="f">
          <v:imagedata r:id="rId1" o:title="Rectang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F09" w:rsidRDefault="00502C77">
    <w:pPr>
      <w:pStyle w:val="Header"/>
      <w:pBdr>
        <w:bottom w:val="double" w:sz="6" w:space="1" w:color="auto"/>
      </w:pBdr>
      <w:rPr>
        <w:sz w:val="20"/>
        <w:szCs w:val="20"/>
      </w:rPr>
    </w:pPr>
    <w:r>
      <w:rPr>
        <w:b/>
        <w:color w:val="C00000"/>
        <w:sz w:val="40"/>
        <w:szCs w:val="40"/>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20" o:spid="_x0000_s2051" type="#_x0000_t75" style="position:absolute;margin-left:0;margin-top:0;width:481.4pt;height:620pt;z-index:-251653120;mso-position-horizontal:center;mso-position-horizontal-relative:margin;mso-position-vertical:center;mso-position-vertical-relative:margin;mso-width-relative:page;mso-height-relative:page" o:allowincell="f">
          <v:imagedata r:id="rId1" o:title="Rectanglelogo" gain="19661f" blacklevel="22938f"/>
          <w10:wrap anchorx="margin" anchory="margin"/>
        </v:shape>
      </w:pict>
    </w:r>
    <w:r w:rsidR="00913301">
      <w:rPr>
        <w:b/>
        <w:color w:val="C00000"/>
        <w:sz w:val="40"/>
        <w:szCs w:val="40"/>
      </w:rPr>
      <w:t>ZippyOPS</w:t>
    </w:r>
    <w:r w:rsidR="00433FBE">
      <w:rPr>
        <w:b/>
        <w:sz w:val="40"/>
        <w:szCs w:val="40"/>
      </w:rPr>
      <w:tab/>
    </w:r>
    <w:r w:rsidR="00433FBE">
      <w:rPr>
        <w:b/>
        <w:sz w:val="40"/>
        <w:szCs w:val="40"/>
      </w:rPr>
      <w:tab/>
    </w:r>
    <w:r w:rsidR="00433FBE">
      <w:rPr>
        <w:b/>
        <w:sz w:val="40"/>
        <w:szCs w:val="40"/>
      </w:rPr>
      <w:tab/>
      <w:t xml:space="preserve">    </w:t>
    </w:r>
    <w:r w:rsidR="00433FBE">
      <w:rPr>
        <w:b/>
        <w:sz w:val="40"/>
        <w:szCs w:val="40"/>
      </w:rPr>
      <w:tab/>
    </w:r>
    <w:r w:rsidR="00433FBE">
      <w:rPr>
        <w:b/>
        <w:sz w:val="40"/>
        <w:szCs w:val="40"/>
      </w:rPr>
      <w:tab/>
    </w:r>
    <w:r w:rsidR="00433FBE">
      <w:rPr>
        <w:b/>
        <w:sz w:val="40"/>
        <w:szCs w:val="40"/>
      </w:rPr>
      <w:tab/>
    </w:r>
    <w:r w:rsidR="00433FBE">
      <w:rPr>
        <w:b/>
        <w:sz w:val="40"/>
        <w:szCs w:val="40"/>
      </w:rPr>
      <w:tab/>
    </w:r>
    <w:r w:rsidR="00433FBE">
      <w:rPr>
        <w:b/>
        <w:sz w:val="40"/>
        <w:szCs w:val="40"/>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F09" w:rsidRDefault="00913301">
    <w:pPr>
      <w:pStyle w:val="Header"/>
    </w:pPr>
    <w:r>
      <w:rPr>
        <w:noProof/>
        <w:lang w:val="en-IN" w:eastAsia="en-IN"/>
      </w:rPr>
      <w:drawing>
        <wp:anchor distT="0" distB="0" distL="114300" distR="114300" simplePos="0" relativeHeight="251660288" behindDoc="1" locked="0" layoutInCell="1" allowOverlap="1">
          <wp:simplePos x="0" y="0"/>
          <wp:positionH relativeFrom="page">
            <wp:align>left</wp:align>
          </wp:positionH>
          <wp:positionV relativeFrom="page">
            <wp:posOffset>320040</wp:posOffset>
          </wp:positionV>
          <wp:extent cx="5129530" cy="7397750"/>
          <wp:effectExtent l="19050" t="0" r="13970" b="3023235"/>
          <wp:wrapNone/>
          <wp:docPr id="11" name="Picture 11"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utterfly"/>
                  <pic:cNvPicPr>
                    <a:picLocks noChangeAspect="1"/>
                  </pic:cNvPicPr>
                </pic:nvPicPr>
                <pic:blipFill>
                  <a:blip r:embed="rId1" cstate="print">
                    <a:extLst>
                      <a:ext uri="{28A0092B-C50C-407E-A947-70E740481C1C}">
                        <a14:useLocalDpi xmlns:a14="http://schemas.microsoft.com/office/drawing/2010/main" val="0"/>
                      </a:ext>
                    </a:extLst>
                  </a:blip>
                  <a:srcRect l="50083" t="20367" r="18423" b="21667"/>
                  <a:stretch>
                    <a:fillRect/>
                  </a:stretch>
                </pic:blipFill>
                <pic:spPr>
                  <a:xfrm>
                    <a:off x="0" y="0"/>
                    <a:ext cx="5129784" cy="7397496"/>
                  </a:xfrm>
                  <a:prstGeom prst="rect">
                    <a:avLst/>
                  </a:prstGeom>
                  <a:ln>
                    <a:noFill/>
                  </a:ln>
                  <a:effectLst>
                    <a:reflection blurRad="6350" stA="50000" endA="275" endPos="40000" dist="101600" dir="5400000" sy="-100000" algn="bl" rotWithShape="0"/>
                  </a:effec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1" w15:restartNumberingAfterBreak="0">
    <w:nsid w:val="FFFFFF89"/>
    <w:multiLevelType w:val="singleLevel"/>
    <w:tmpl w:val="FFFFFF89"/>
    <w:lvl w:ilvl="0">
      <w:start w:val="1"/>
      <w:numFmt w:val="bullet"/>
      <w:pStyle w:val="ListBullet"/>
      <w:lvlText w:val=""/>
      <w:lvlJc w:val="left"/>
      <w:pPr>
        <w:ind w:left="456" w:hanging="216"/>
      </w:pPr>
      <w:rPr>
        <w:rFonts w:ascii="Symbol" w:hAnsi="Symbol" w:hint="default"/>
        <w:color w:val="5A1E34" w:themeColor="accent1" w:themeShade="80"/>
      </w:rPr>
    </w:lvl>
  </w:abstractNum>
  <w:abstractNum w:abstractNumId="2" w15:restartNumberingAfterBreak="0">
    <w:nsid w:val="281C723E"/>
    <w:multiLevelType w:val="hybridMultilevel"/>
    <w:tmpl w:val="E7C86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B402D0C"/>
    <w:multiLevelType w:val="hybridMultilevel"/>
    <w:tmpl w:val="B114E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2796877"/>
    <w:multiLevelType w:val="hybridMultilevel"/>
    <w:tmpl w:val="D6F89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noPunctuationKerning/>
  <w:characterSpacingControl w:val="doNotCompress"/>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FEE"/>
    <w:rsid w:val="00000C40"/>
    <w:rsid w:val="00003F38"/>
    <w:rsid w:val="0001258B"/>
    <w:rsid w:val="00016548"/>
    <w:rsid w:val="00016917"/>
    <w:rsid w:val="00022597"/>
    <w:rsid w:val="000228C0"/>
    <w:rsid w:val="000230A5"/>
    <w:rsid w:val="00041C30"/>
    <w:rsid w:val="00042418"/>
    <w:rsid w:val="0004358C"/>
    <w:rsid w:val="00043748"/>
    <w:rsid w:val="00051B3D"/>
    <w:rsid w:val="00060B9C"/>
    <w:rsid w:val="00065B10"/>
    <w:rsid w:val="0007403F"/>
    <w:rsid w:val="0008300E"/>
    <w:rsid w:val="00086FE1"/>
    <w:rsid w:val="0009309F"/>
    <w:rsid w:val="00095464"/>
    <w:rsid w:val="000A36A7"/>
    <w:rsid w:val="000A50DC"/>
    <w:rsid w:val="000A6DF4"/>
    <w:rsid w:val="000B035A"/>
    <w:rsid w:val="000B4D32"/>
    <w:rsid w:val="000B793D"/>
    <w:rsid w:val="000D39C5"/>
    <w:rsid w:val="000E3086"/>
    <w:rsid w:val="000E497F"/>
    <w:rsid w:val="001066FD"/>
    <w:rsid w:val="001126D7"/>
    <w:rsid w:val="0011306D"/>
    <w:rsid w:val="00122300"/>
    <w:rsid w:val="00132D90"/>
    <w:rsid w:val="0014195F"/>
    <w:rsid w:val="001422F0"/>
    <w:rsid w:val="001437E3"/>
    <w:rsid w:val="001546CD"/>
    <w:rsid w:val="00154880"/>
    <w:rsid w:val="00160655"/>
    <w:rsid w:val="00160959"/>
    <w:rsid w:val="00164D64"/>
    <w:rsid w:val="00165D5A"/>
    <w:rsid w:val="001668E8"/>
    <w:rsid w:val="0017534C"/>
    <w:rsid w:val="00180EEE"/>
    <w:rsid w:val="00181FEF"/>
    <w:rsid w:val="001846E6"/>
    <w:rsid w:val="00184B29"/>
    <w:rsid w:val="00187A91"/>
    <w:rsid w:val="00190922"/>
    <w:rsid w:val="00190FB2"/>
    <w:rsid w:val="00192BA9"/>
    <w:rsid w:val="00196BA4"/>
    <w:rsid w:val="001A6C75"/>
    <w:rsid w:val="001B71DE"/>
    <w:rsid w:val="001C1934"/>
    <w:rsid w:val="001C30B8"/>
    <w:rsid w:val="001D4470"/>
    <w:rsid w:val="001E5839"/>
    <w:rsid w:val="001E5B78"/>
    <w:rsid w:val="001F1697"/>
    <w:rsid w:val="001F367E"/>
    <w:rsid w:val="001F41BB"/>
    <w:rsid w:val="0020568E"/>
    <w:rsid w:val="0021558D"/>
    <w:rsid w:val="0022316A"/>
    <w:rsid w:val="002329FF"/>
    <w:rsid w:val="00233FEE"/>
    <w:rsid w:val="002462D2"/>
    <w:rsid w:val="002563E7"/>
    <w:rsid w:val="002563FB"/>
    <w:rsid w:val="002610C6"/>
    <w:rsid w:val="00262F6A"/>
    <w:rsid w:val="002750A7"/>
    <w:rsid w:val="002A2450"/>
    <w:rsid w:val="002A4800"/>
    <w:rsid w:val="002A4A87"/>
    <w:rsid w:val="002B123C"/>
    <w:rsid w:val="002B1B6D"/>
    <w:rsid w:val="002D35F0"/>
    <w:rsid w:val="002D4379"/>
    <w:rsid w:val="002D6D73"/>
    <w:rsid w:val="002E0457"/>
    <w:rsid w:val="002E2F28"/>
    <w:rsid w:val="002F1C41"/>
    <w:rsid w:val="002F420D"/>
    <w:rsid w:val="00303B52"/>
    <w:rsid w:val="00323907"/>
    <w:rsid w:val="003326A3"/>
    <w:rsid w:val="00334442"/>
    <w:rsid w:val="00341342"/>
    <w:rsid w:val="0034620A"/>
    <w:rsid w:val="00355370"/>
    <w:rsid w:val="003649B4"/>
    <w:rsid w:val="00367EDF"/>
    <w:rsid w:val="0037493B"/>
    <w:rsid w:val="0039150C"/>
    <w:rsid w:val="00392C5B"/>
    <w:rsid w:val="003940C8"/>
    <w:rsid w:val="003950CD"/>
    <w:rsid w:val="003C1E78"/>
    <w:rsid w:val="003D2609"/>
    <w:rsid w:val="003D34DE"/>
    <w:rsid w:val="003E1ABA"/>
    <w:rsid w:val="003E1CD2"/>
    <w:rsid w:val="003E6839"/>
    <w:rsid w:val="0040112F"/>
    <w:rsid w:val="00403A10"/>
    <w:rsid w:val="004063DB"/>
    <w:rsid w:val="00412555"/>
    <w:rsid w:val="004137E3"/>
    <w:rsid w:val="00430D21"/>
    <w:rsid w:val="00433FBE"/>
    <w:rsid w:val="0045021E"/>
    <w:rsid w:val="004578B6"/>
    <w:rsid w:val="004612F6"/>
    <w:rsid w:val="00461CA3"/>
    <w:rsid w:val="004660C5"/>
    <w:rsid w:val="0047082C"/>
    <w:rsid w:val="00474A3B"/>
    <w:rsid w:val="0048069A"/>
    <w:rsid w:val="0048286C"/>
    <w:rsid w:val="00492067"/>
    <w:rsid w:val="00492C41"/>
    <w:rsid w:val="004931B4"/>
    <w:rsid w:val="004953C2"/>
    <w:rsid w:val="004958AE"/>
    <w:rsid w:val="00496A25"/>
    <w:rsid w:val="004A052B"/>
    <w:rsid w:val="004B5DEB"/>
    <w:rsid w:val="004C7D4A"/>
    <w:rsid w:val="004C7D65"/>
    <w:rsid w:val="004D3E5A"/>
    <w:rsid w:val="004F384A"/>
    <w:rsid w:val="004F75AC"/>
    <w:rsid w:val="00500511"/>
    <w:rsid w:val="00502C77"/>
    <w:rsid w:val="005115D8"/>
    <w:rsid w:val="00516076"/>
    <w:rsid w:val="005203B0"/>
    <w:rsid w:val="00540E91"/>
    <w:rsid w:val="005412CE"/>
    <w:rsid w:val="00541D83"/>
    <w:rsid w:val="005453F7"/>
    <w:rsid w:val="00553C62"/>
    <w:rsid w:val="00555478"/>
    <w:rsid w:val="005611C4"/>
    <w:rsid w:val="00562200"/>
    <w:rsid w:val="00564FF0"/>
    <w:rsid w:val="00566A88"/>
    <w:rsid w:val="00572869"/>
    <w:rsid w:val="00572AAB"/>
    <w:rsid w:val="0057355D"/>
    <w:rsid w:val="00573860"/>
    <w:rsid w:val="005851D5"/>
    <w:rsid w:val="00587266"/>
    <w:rsid w:val="00595A5E"/>
    <w:rsid w:val="005B6DB3"/>
    <w:rsid w:val="005D7CA3"/>
    <w:rsid w:val="005E2335"/>
    <w:rsid w:val="005E488F"/>
    <w:rsid w:val="005E4958"/>
    <w:rsid w:val="005F2D3E"/>
    <w:rsid w:val="005F2EF7"/>
    <w:rsid w:val="006016F2"/>
    <w:rsid w:val="006042C9"/>
    <w:rsid w:val="006055E4"/>
    <w:rsid w:val="00606FE7"/>
    <w:rsid w:val="00611FF8"/>
    <w:rsid w:val="006366E8"/>
    <w:rsid w:val="00650376"/>
    <w:rsid w:val="00651C3D"/>
    <w:rsid w:val="00653F73"/>
    <w:rsid w:val="00654AFF"/>
    <w:rsid w:val="00662C07"/>
    <w:rsid w:val="0066510B"/>
    <w:rsid w:val="00672CE4"/>
    <w:rsid w:val="00673D20"/>
    <w:rsid w:val="006A19DA"/>
    <w:rsid w:val="006A53E3"/>
    <w:rsid w:val="006B1DBC"/>
    <w:rsid w:val="006C287D"/>
    <w:rsid w:val="006C5709"/>
    <w:rsid w:val="006D1954"/>
    <w:rsid w:val="006D3403"/>
    <w:rsid w:val="006D42C6"/>
    <w:rsid w:val="006E4ED3"/>
    <w:rsid w:val="006F2E86"/>
    <w:rsid w:val="007101E0"/>
    <w:rsid w:val="00711B56"/>
    <w:rsid w:val="00712D08"/>
    <w:rsid w:val="00717041"/>
    <w:rsid w:val="00721338"/>
    <w:rsid w:val="0072320D"/>
    <w:rsid w:val="0072659E"/>
    <w:rsid w:val="0073296B"/>
    <w:rsid w:val="00736B05"/>
    <w:rsid w:val="00741AF6"/>
    <w:rsid w:val="007467A2"/>
    <w:rsid w:val="00747238"/>
    <w:rsid w:val="00760A76"/>
    <w:rsid w:val="00765DB7"/>
    <w:rsid w:val="00771586"/>
    <w:rsid w:val="00772E58"/>
    <w:rsid w:val="00774A4E"/>
    <w:rsid w:val="00776ECC"/>
    <w:rsid w:val="00790230"/>
    <w:rsid w:val="00795A6D"/>
    <w:rsid w:val="00797608"/>
    <w:rsid w:val="007A0A5B"/>
    <w:rsid w:val="007A18CA"/>
    <w:rsid w:val="007A71DF"/>
    <w:rsid w:val="007B00EB"/>
    <w:rsid w:val="007B5BFF"/>
    <w:rsid w:val="007D75F7"/>
    <w:rsid w:val="007E56DD"/>
    <w:rsid w:val="007E7EF7"/>
    <w:rsid w:val="007F484A"/>
    <w:rsid w:val="0081385D"/>
    <w:rsid w:val="00826C20"/>
    <w:rsid w:val="00847B02"/>
    <w:rsid w:val="00855E56"/>
    <w:rsid w:val="00855FFD"/>
    <w:rsid w:val="00856857"/>
    <w:rsid w:val="008623BC"/>
    <w:rsid w:val="008710A2"/>
    <w:rsid w:val="008735F7"/>
    <w:rsid w:val="00873B6B"/>
    <w:rsid w:val="00874CAA"/>
    <w:rsid w:val="008760D3"/>
    <w:rsid w:val="00882E6A"/>
    <w:rsid w:val="00883296"/>
    <w:rsid w:val="008A41E2"/>
    <w:rsid w:val="008B0D5C"/>
    <w:rsid w:val="008C3566"/>
    <w:rsid w:val="008C5CF6"/>
    <w:rsid w:val="008D0A21"/>
    <w:rsid w:val="008D0E85"/>
    <w:rsid w:val="008D30FD"/>
    <w:rsid w:val="008E5CAA"/>
    <w:rsid w:val="008F0FA6"/>
    <w:rsid w:val="008F26F2"/>
    <w:rsid w:val="008F3648"/>
    <w:rsid w:val="008F5A1A"/>
    <w:rsid w:val="009038FE"/>
    <w:rsid w:val="00906243"/>
    <w:rsid w:val="00913301"/>
    <w:rsid w:val="0092023B"/>
    <w:rsid w:val="00932720"/>
    <w:rsid w:val="009369FC"/>
    <w:rsid w:val="0094194C"/>
    <w:rsid w:val="0094302A"/>
    <w:rsid w:val="009433D9"/>
    <w:rsid w:val="009466EC"/>
    <w:rsid w:val="009512E3"/>
    <w:rsid w:val="00952F7D"/>
    <w:rsid w:val="00955E13"/>
    <w:rsid w:val="009709C1"/>
    <w:rsid w:val="009748BD"/>
    <w:rsid w:val="00980DB7"/>
    <w:rsid w:val="00986514"/>
    <w:rsid w:val="009913EA"/>
    <w:rsid w:val="009A12C2"/>
    <w:rsid w:val="009A3990"/>
    <w:rsid w:val="009B0674"/>
    <w:rsid w:val="009B105C"/>
    <w:rsid w:val="009B311A"/>
    <w:rsid w:val="009B7775"/>
    <w:rsid w:val="009D2E0B"/>
    <w:rsid w:val="009D38BD"/>
    <w:rsid w:val="009D4F83"/>
    <w:rsid w:val="009D57A7"/>
    <w:rsid w:val="009D6F09"/>
    <w:rsid w:val="009E52C5"/>
    <w:rsid w:val="009F76D4"/>
    <w:rsid w:val="00A0496B"/>
    <w:rsid w:val="00A11E82"/>
    <w:rsid w:val="00A20BE2"/>
    <w:rsid w:val="00A22AD4"/>
    <w:rsid w:val="00A27A34"/>
    <w:rsid w:val="00A32889"/>
    <w:rsid w:val="00A4082A"/>
    <w:rsid w:val="00A57806"/>
    <w:rsid w:val="00A66C3D"/>
    <w:rsid w:val="00A671D4"/>
    <w:rsid w:val="00A776F8"/>
    <w:rsid w:val="00A7788F"/>
    <w:rsid w:val="00A8229C"/>
    <w:rsid w:val="00A87EBD"/>
    <w:rsid w:val="00A95160"/>
    <w:rsid w:val="00A97759"/>
    <w:rsid w:val="00A97E9A"/>
    <w:rsid w:val="00AA259B"/>
    <w:rsid w:val="00AA480C"/>
    <w:rsid w:val="00AA769C"/>
    <w:rsid w:val="00AA7985"/>
    <w:rsid w:val="00AC04FD"/>
    <w:rsid w:val="00AD0164"/>
    <w:rsid w:val="00AE2209"/>
    <w:rsid w:val="00AF3B7D"/>
    <w:rsid w:val="00B06BAC"/>
    <w:rsid w:val="00B13E0A"/>
    <w:rsid w:val="00B24159"/>
    <w:rsid w:val="00B35E6E"/>
    <w:rsid w:val="00B40123"/>
    <w:rsid w:val="00B42AC1"/>
    <w:rsid w:val="00B42FB9"/>
    <w:rsid w:val="00B46725"/>
    <w:rsid w:val="00B50312"/>
    <w:rsid w:val="00B573EE"/>
    <w:rsid w:val="00B607F2"/>
    <w:rsid w:val="00B75D2C"/>
    <w:rsid w:val="00B822EA"/>
    <w:rsid w:val="00B913E6"/>
    <w:rsid w:val="00B94376"/>
    <w:rsid w:val="00BA31E3"/>
    <w:rsid w:val="00BA47E0"/>
    <w:rsid w:val="00BB3737"/>
    <w:rsid w:val="00BB6FF5"/>
    <w:rsid w:val="00BF30C0"/>
    <w:rsid w:val="00BF4571"/>
    <w:rsid w:val="00BF6466"/>
    <w:rsid w:val="00C00C8C"/>
    <w:rsid w:val="00C065D0"/>
    <w:rsid w:val="00C11342"/>
    <w:rsid w:val="00C1653F"/>
    <w:rsid w:val="00C22FAA"/>
    <w:rsid w:val="00C53538"/>
    <w:rsid w:val="00C63880"/>
    <w:rsid w:val="00C701D6"/>
    <w:rsid w:val="00C8602F"/>
    <w:rsid w:val="00C866C1"/>
    <w:rsid w:val="00C86CA4"/>
    <w:rsid w:val="00C94668"/>
    <w:rsid w:val="00C95590"/>
    <w:rsid w:val="00C958C1"/>
    <w:rsid w:val="00CA2B45"/>
    <w:rsid w:val="00CA3792"/>
    <w:rsid w:val="00CA564C"/>
    <w:rsid w:val="00CA72DF"/>
    <w:rsid w:val="00CB4612"/>
    <w:rsid w:val="00CB72D0"/>
    <w:rsid w:val="00CC0AD7"/>
    <w:rsid w:val="00CC4329"/>
    <w:rsid w:val="00CC6E71"/>
    <w:rsid w:val="00CD16AA"/>
    <w:rsid w:val="00CD2084"/>
    <w:rsid w:val="00CD67B9"/>
    <w:rsid w:val="00CE7B09"/>
    <w:rsid w:val="00D236CF"/>
    <w:rsid w:val="00D254B9"/>
    <w:rsid w:val="00D323FA"/>
    <w:rsid w:val="00D35090"/>
    <w:rsid w:val="00D36D2C"/>
    <w:rsid w:val="00D4213A"/>
    <w:rsid w:val="00D434C1"/>
    <w:rsid w:val="00D6109D"/>
    <w:rsid w:val="00D6178E"/>
    <w:rsid w:val="00D6466A"/>
    <w:rsid w:val="00D810B9"/>
    <w:rsid w:val="00D83263"/>
    <w:rsid w:val="00D8411C"/>
    <w:rsid w:val="00D92358"/>
    <w:rsid w:val="00D94D64"/>
    <w:rsid w:val="00DC3844"/>
    <w:rsid w:val="00DD2F9F"/>
    <w:rsid w:val="00DE06D0"/>
    <w:rsid w:val="00DE26FD"/>
    <w:rsid w:val="00DE3939"/>
    <w:rsid w:val="00DE4EBC"/>
    <w:rsid w:val="00DE725D"/>
    <w:rsid w:val="00DF4DAF"/>
    <w:rsid w:val="00DF62A2"/>
    <w:rsid w:val="00E02488"/>
    <w:rsid w:val="00E1364E"/>
    <w:rsid w:val="00E15E5A"/>
    <w:rsid w:val="00E16012"/>
    <w:rsid w:val="00E268A9"/>
    <w:rsid w:val="00E479BD"/>
    <w:rsid w:val="00E60EC5"/>
    <w:rsid w:val="00E660F3"/>
    <w:rsid w:val="00E71BC5"/>
    <w:rsid w:val="00E81FBE"/>
    <w:rsid w:val="00E92576"/>
    <w:rsid w:val="00EA1A67"/>
    <w:rsid w:val="00EA5142"/>
    <w:rsid w:val="00EB7D28"/>
    <w:rsid w:val="00EC55F4"/>
    <w:rsid w:val="00EE2C3D"/>
    <w:rsid w:val="00EE3805"/>
    <w:rsid w:val="00EE4430"/>
    <w:rsid w:val="00EF3600"/>
    <w:rsid w:val="00EF3FEC"/>
    <w:rsid w:val="00EF74E1"/>
    <w:rsid w:val="00F00EB3"/>
    <w:rsid w:val="00F12B5D"/>
    <w:rsid w:val="00F13083"/>
    <w:rsid w:val="00F24961"/>
    <w:rsid w:val="00F353DC"/>
    <w:rsid w:val="00F35C62"/>
    <w:rsid w:val="00F37318"/>
    <w:rsid w:val="00F45629"/>
    <w:rsid w:val="00F542D4"/>
    <w:rsid w:val="00F61B1A"/>
    <w:rsid w:val="00F6439D"/>
    <w:rsid w:val="00F72A56"/>
    <w:rsid w:val="00F81829"/>
    <w:rsid w:val="00F839BC"/>
    <w:rsid w:val="00F903A6"/>
    <w:rsid w:val="00F95092"/>
    <w:rsid w:val="00FA03D1"/>
    <w:rsid w:val="00FA3FC9"/>
    <w:rsid w:val="00FA54B9"/>
    <w:rsid w:val="00FA5B9E"/>
    <w:rsid w:val="00FB339F"/>
    <w:rsid w:val="00FC7FAC"/>
    <w:rsid w:val="00FD35F0"/>
    <w:rsid w:val="00FD7A22"/>
    <w:rsid w:val="00FF392D"/>
    <w:rsid w:val="00FF3A76"/>
    <w:rsid w:val="00FF4981"/>
    <w:rsid w:val="00FF53C4"/>
    <w:rsid w:val="026F7A27"/>
    <w:rsid w:val="02BB7F2D"/>
    <w:rsid w:val="03FD7ACE"/>
    <w:rsid w:val="04510748"/>
    <w:rsid w:val="04BF6828"/>
    <w:rsid w:val="06C477DA"/>
    <w:rsid w:val="071A0A4D"/>
    <w:rsid w:val="07B35D9A"/>
    <w:rsid w:val="08AE775E"/>
    <w:rsid w:val="08B9541A"/>
    <w:rsid w:val="0907671C"/>
    <w:rsid w:val="09537C68"/>
    <w:rsid w:val="099865EC"/>
    <w:rsid w:val="09C9579E"/>
    <w:rsid w:val="0B680CDB"/>
    <w:rsid w:val="0C553EEB"/>
    <w:rsid w:val="0ECD5FAE"/>
    <w:rsid w:val="0F54381B"/>
    <w:rsid w:val="0F65396D"/>
    <w:rsid w:val="0F674AC3"/>
    <w:rsid w:val="0FAD0E7C"/>
    <w:rsid w:val="0FF745A0"/>
    <w:rsid w:val="10C61AAC"/>
    <w:rsid w:val="114D2267"/>
    <w:rsid w:val="12DA376B"/>
    <w:rsid w:val="14211C37"/>
    <w:rsid w:val="144A6427"/>
    <w:rsid w:val="158E433C"/>
    <w:rsid w:val="166E025A"/>
    <w:rsid w:val="16EC7040"/>
    <w:rsid w:val="197C481C"/>
    <w:rsid w:val="1C074F96"/>
    <w:rsid w:val="1E387B47"/>
    <w:rsid w:val="1F4D6E9A"/>
    <w:rsid w:val="1FA8642D"/>
    <w:rsid w:val="1FBC21E7"/>
    <w:rsid w:val="1FFE66B2"/>
    <w:rsid w:val="20855F2A"/>
    <w:rsid w:val="20C57916"/>
    <w:rsid w:val="210E657A"/>
    <w:rsid w:val="22D83E4E"/>
    <w:rsid w:val="22F57B8F"/>
    <w:rsid w:val="230B08F3"/>
    <w:rsid w:val="240A43C9"/>
    <w:rsid w:val="2453737A"/>
    <w:rsid w:val="250450A4"/>
    <w:rsid w:val="26403FC1"/>
    <w:rsid w:val="269B4411"/>
    <w:rsid w:val="27926A68"/>
    <w:rsid w:val="285503E2"/>
    <w:rsid w:val="294708D2"/>
    <w:rsid w:val="29D00109"/>
    <w:rsid w:val="29D75358"/>
    <w:rsid w:val="2A6A599B"/>
    <w:rsid w:val="2A9720A9"/>
    <w:rsid w:val="2B613A8E"/>
    <w:rsid w:val="2BBE2547"/>
    <w:rsid w:val="2BF66A25"/>
    <w:rsid w:val="2C1539F8"/>
    <w:rsid w:val="2C223A6A"/>
    <w:rsid w:val="2D1921E5"/>
    <w:rsid w:val="2D2D7CA6"/>
    <w:rsid w:val="2D5D35D0"/>
    <w:rsid w:val="2F061F2F"/>
    <w:rsid w:val="305F065A"/>
    <w:rsid w:val="30C245B9"/>
    <w:rsid w:val="31821EF0"/>
    <w:rsid w:val="326D7C03"/>
    <w:rsid w:val="32703DF0"/>
    <w:rsid w:val="3302772C"/>
    <w:rsid w:val="337E103F"/>
    <w:rsid w:val="3381451E"/>
    <w:rsid w:val="34E341CD"/>
    <w:rsid w:val="385960A7"/>
    <w:rsid w:val="3867120C"/>
    <w:rsid w:val="39581487"/>
    <w:rsid w:val="39FD731D"/>
    <w:rsid w:val="3BCC6DC3"/>
    <w:rsid w:val="3C67386A"/>
    <w:rsid w:val="3E024777"/>
    <w:rsid w:val="3E845CDF"/>
    <w:rsid w:val="3F2B56BE"/>
    <w:rsid w:val="40F177B4"/>
    <w:rsid w:val="433B3C9A"/>
    <w:rsid w:val="47391BC2"/>
    <w:rsid w:val="47A51DDD"/>
    <w:rsid w:val="48187880"/>
    <w:rsid w:val="48D13927"/>
    <w:rsid w:val="4917319E"/>
    <w:rsid w:val="4AE86710"/>
    <w:rsid w:val="4B2E3AF8"/>
    <w:rsid w:val="4BC662A4"/>
    <w:rsid w:val="4CCF0A52"/>
    <w:rsid w:val="4D282AFD"/>
    <w:rsid w:val="4E242D09"/>
    <w:rsid w:val="4E277A62"/>
    <w:rsid w:val="4EFF355E"/>
    <w:rsid w:val="4F86515D"/>
    <w:rsid w:val="4FE308A1"/>
    <w:rsid w:val="508801F8"/>
    <w:rsid w:val="511D6A0E"/>
    <w:rsid w:val="512659AA"/>
    <w:rsid w:val="51810621"/>
    <w:rsid w:val="51B97F74"/>
    <w:rsid w:val="53653BAD"/>
    <w:rsid w:val="565F22A8"/>
    <w:rsid w:val="57263B5E"/>
    <w:rsid w:val="57FA2786"/>
    <w:rsid w:val="592152A9"/>
    <w:rsid w:val="59440E4E"/>
    <w:rsid w:val="5A2C0BE9"/>
    <w:rsid w:val="5A915B94"/>
    <w:rsid w:val="5D6E60D4"/>
    <w:rsid w:val="5E334451"/>
    <w:rsid w:val="5E773A5E"/>
    <w:rsid w:val="5EDB7F05"/>
    <w:rsid w:val="5F903FA5"/>
    <w:rsid w:val="5FD5345A"/>
    <w:rsid w:val="6100062F"/>
    <w:rsid w:val="616F7606"/>
    <w:rsid w:val="62AE2E0C"/>
    <w:rsid w:val="63A9366E"/>
    <w:rsid w:val="64F32ED3"/>
    <w:rsid w:val="6620532B"/>
    <w:rsid w:val="66312D5E"/>
    <w:rsid w:val="667545A2"/>
    <w:rsid w:val="66DA4433"/>
    <w:rsid w:val="676A6766"/>
    <w:rsid w:val="67805E40"/>
    <w:rsid w:val="68282063"/>
    <w:rsid w:val="68501538"/>
    <w:rsid w:val="688E54E4"/>
    <w:rsid w:val="69816EB4"/>
    <w:rsid w:val="6A236282"/>
    <w:rsid w:val="6B7713CA"/>
    <w:rsid w:val="6BC27A95"/>
    <w:rsid w:val="6D546FE6"/>
    <w:rsid w:val="6DD92AF8"/>
    <w:rsid w:val="6E74003A"/>
    <w:rsid w:val="6F6A3DCE"/>
    <w:rsid w:val="6F8232A1"/>
    <w:rsid w:val="727043DA"/>
    <w:rsid w:val="738D6261"/>
    <w:rsid w:val="7546556A"/>
    <w:rsid w:val="762E68C8"/>
    <w:rsid w:val="76CD5140"/>
    <w:rsid w:val="7767343D"/>
    <w:rsid w:val="780B3332"/>
    <w:rsid w:val="79284E47"/>
    <w:rsid w:val="79DA5606"/>
    <w:rsid w:val="7A393D8C"/>
    <w:rsid w:val="7BFD6774"/>
    <w:rsid w:val="7C8E4312"/>
    <w:rsid w:val="7E2101B5"/>
    <w:rsid w:val="7EF728A9"/>
    <w:rsid w:val="7F1A07FE"/>
    <w:rsid w:val="7F230249"/>
    <w:rsid w:val="7F6D4740"/>
    <w:rsid w:val="7FA21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fillcolor="white">
      <v:fill color="white"/>
    </o:shapedefaults>
    <o:shapelayout v:ext="edit">
      <o:idmap v:ext="edit" data="1"/>
    </o:shapelayout>
  </w:shapeDefaults>
  <w:decimalSymbol w:val="."/>
  <w:listSeparator w:val=","/>
  <w14:docId w14:val="21A8E8A1"/>
  <w15:docId w15:val="{B7D993B8-D149-4B54-A997-5E13B96A5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qFormat="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264" w:lineRule="auto"/>
    </w:pPr>
    <w:rPr>
      <w:rFonts w:ascii="Calibri" w:eastAsiaTheme="minorEastAsia" w:hAnsi="Calibri" w:cstheme="minorBidi"/>
      <w:sz w:val="24"/>
      <w:szCs w:val="22"/>
      <w:lang w:eastAsia="ja-JP"/>
    </w:rPr>
  </w:style>
  <w:style w:type="paragraph" w:styleId="Heading1">
    <w:name w:val="heading 1"/>
    <w:basedOn w:val="Normal"/>
    <w:next w:val="Normal"/>
    <w:link w:val="Heading1Char"/>
    <w:uiPriority w:val="9"/>
    <w:qFormat/>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next w:val="Normal"/>
    <w:link w:val="Heading2Char"/>
    <w:uiPriority w:val="9"/>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sz w:val="32"/>
    </w:rPr>
  </w:style>
  <w:style w:type="paragraph" w:styleId="Heading3">
    <w:name w:val="heading 3"/>
    <w:basedOn w:val="Normal"/>
    <w:next w:val="Normal"/>
    <w:link w:val="Heading3Char"/>
    <w:uiPriority w:val="9"/>
    <w:unhideWhenUsed/>
    <w:qFormat/>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unhideWhenUsed/>
    <w:qFormat/>
    <w:pPr>
      <w:keepNext/>
      <w:keepLines/>
      <w:spacing w:before="40"/>
      <w:outlineLvl w:val="3"/>
    </w:pPr>
    <w:rPr>
      <w:rFonts w:eastAsiaTheme="majorEastAsia" w:cstheme="majorBidi"/>
      <w:i/>
      <w:iCs/>
      <w:color w:val="872D4D" w:themeColor="accent1" w:themeShade="BF"/>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872D4D" w:themeColor="accent1" w:themeShade="BF"/>
    </w:rPr>
  </w:style>
  <w:style w:type="paragraph" w:styleId="Heading8">
    <w:name w:val="heading 8"/>
    <w:basedOn w:val="Normal"/>
    <w:next w:val="Normal"/>
    <w:link w:val="Heading8Char"/>
    <w:uiPriority w:val="9"/>
    <w:semiHidden/>
    <w:unhideWhenUsed/>
    <w:qFormat/>
    <w:pPr>
      <w:keepNext/>
      <w:keepLines/>
      <w:spacing w:before="4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pPr>
      <w:keepNext/>
      <w:keepLines/>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Cs w:val="18"/>
    </w:rPr>
  </w:style>
  <w:style w:type="paragraph" w:styleId="BodyText3">
    <w:name w:val="Body Text 3"/>
    <w:basedOn w:val="Normal"/>
    <w:link w:val="BodyText3Char"/>
    <w:uiPriority w:val="99"/>
    <w:semiHidden/>
    <w:unhideWhenUsed/>
    <w:pPr>
      <w:spacing w:after="120"/>
    </w:pPr>
    <w:rPr>
      <w:szCs w:val="16"/>
    </w:rPr>
  </w:style>
  <w:style w:type="paragraph" w:styleId="BodyTextIndent3">
    <w:name w:val="Body Text Indent 3"/>
    <w:basedOn w:val="Normal"/>
    <w:link w:val="BodyTextIndent3Char"/>
    <w:uiPriority w:val="99"/>
    <w:semiHidden/>
    <w:unhideWhenUsed/>
    <w:qFormat/>
    <w:pPr>
      <w:spacing w:after="120"/>
      <w:ind w:left="360"/>
    </w:pPr>
    <w:rPr>
      <w:szCs w:val="16"/>
    </w:rPr>
  </w:style>
  <w:style w:type="paragraph" w:styleId="Caption">
    <w:name w:val="caption"/>
    <w:basedOn w:val="Normal"/>
    <w:next w:val="Normal"/>
    <w:uiPriority w:val="35"/>
    <w:semiHidden/>
    <w:unhideWhenUsed/>
    <w:qFormat/>
    <w:pPr>
      <w:spacing w:before="0" w:after="200" w:line="240" w:lineRule="auto"/>
    </w:pPr>
    <w:rPr>
      <w:i/>
      <w:iCs/>
      <w:color w:val="505050" w:themeColor="text2"/>
      <w:szCs w:val="18"/>
    </w:rPr>
  </w:style>
  <w:style w:type="character" w:styleId="CommentReference">
    <w:name w:val="annotation reference"/>
    <w:basedOn w:val="DefaultParagraphFont"/>
    <w:uiPriority w:val="99"/>
    <w:semiHidden/>
    <w:unhideWhenUsed/>
    <w:qFormat/>
    <w:rPr>
      <w:sz w:val="22"/>
      <w:szCs w:val="16"/>
    </w:rPr>
  </w:style>
  <w:style w:type="paragraph" w:styleId="CommentText">
    <w:name w:val="annotation text"/>
    <w:basedOn w:val="Normal"/>
    <w:link w:val="CommentTextChar"/>
    <w:uiPriority w:val="99"/>
    <w:semiHidden/>
    <w:unhideWhenUsed/>
    <w:qFormat/>
    <w:pPr>
      <w:spacing w:line="240" w:lineRule="auto"/>
    </w:pPr>
    <w:rPr>
      <w:szCs w:val="20"/>
    </w:rPr>
  </w:style>
  <w:style w:type="paragraph" w:styleId="CommentSubject">
    <w:name w:val="annotation subject"/>
    <w:basedOn w:val="CommentText"/>
    <w:next w:val="CommentText"/>
    <w:link w:val="CommentSubjectChar"/>
    <w:uiPriority w:val="99"/>
    <w:semiHidden/>
    <w:unhideWhenUsed/>
    <w:rPr>
      <w:b/>
      <w:bCs/>
    </w:rPr>
  </w:style>
  <w:style w:type="paragraph" w:styleId="DocumentMap">
    <w:name w:val="Document Map"/>
    <w:basedOn w:val="Normal"/>
    <w:link w:val="DocumentMapChar"/>
    <w:uiPriority w:val="99"/>
    <w:semiHidden/>
    <w:unhideWhenUsed/>
    <w:qFormat/>
    <w:pPr>
      <w:spacing w:before="0" w:line="240" w:lineRule="auto"/>
    </w:pPr>
    <w:rPr>
      <w:rFonts w:ascii="Segoe UI" w:hAnsi="Segoe UI" w:cs="Segoe UI"/>
      <w:szCs w:val="16"/>
    </w:rPr>
  </w:style>
  <w:style w:type="paragraph" w:styleId="EndnoteText">
    <w:name w:val="endnote text"/>
    <w:basedOn w:val="Normal"/>
    <w:link w:val="EndnoteTextChar"/>
    <w:uiPriority w:val="99"/>
    <w:semiHidden/>
    <w:unhideWhenUsed/>
    <w:pPr>
      <w:spacing w:before="0" w:line="240" w:lineRule="auto"/>
    </w:pPr>
    <w:rPr>
      <w:szCs w:val="20"/>
    </w:rPr>
  </w:style>
  <w:style w:type="paragraph" w:styleId="EnvelopeReturn">
    <w:name w:val="envelope return"/>
    <w:basedOn w:val="Normal"/>
    <w:uiPriority w:val="99"/>
    <w:semiHidden/>
    <w:unhideWhenUsed/>
    <w:qFormat/>
    <w:pPr>
      <w:spacing w:before="0" w:line="240" w:lineRule="auto"/>
    </w:pPr>
    <w:rPr>
      <w:rFonts w:asciiTheme="majorHAnsi" w:eastAsiaTheme="majorEastAsia" w:hAnsiTheme="majorHAnsi" w:cstheme="majorBidi"/>
      <w:szCs w:val="20"/>
    </w:rPr>
  </w:style>
  <w:style w:type="paragraph" w:styleId="Footer">
    <w:name w:val="footer"/>
    <w:basedOn w:val="Normal"/>
    <w:link w:val="FooterChar"/>
    <w:uiPriority w:val="99"/>
    <w:unhideWhenUsed/>
    <w:qFormat/>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paragraph" w:styleId="FootnoteText">
    <w:name w:val="footnote text"/>
    <w:basedOn w:val="Normal"/>
    <w:link w:val="FootnoteTextChar"/>
    <w:uiPriority w:val="99"/>
    <w:semiHidden/>
    <w:unhideWhenUsed/>
    <w:qFormat/>
    <w:pPr>
      <w:spacing w:before="0" w:line="240" w:lineRule="auto"/>
    </w:pPr>
    <w:rPr>
      <w:szCs w:val="20"/>
    </w:rPr>
  </w:style>
  <w:style w:type="paragraph" w:styleId="Header">
    <w:name w:val="header"/>
    <w:basedOn w:val="Normal"/>
    <w:link w:val="HeaderChar"/>
    <w:uiPriority w:val="99"/>
    <w:unhideWhenUsed/>
    <w:qFormat/>
    <w:pPr>
      <w:spacing w:line="240" w:lineRule="auto"/>
    </w:pPr>
  </w:style>
  <w:style w:type="character" w:styleId="HTMLCode">
    <w:name w:val="HTML Code"/>
    <w:basedOn w:val="DefaultParagraphFont"/>
    <w:uiPriority w:val="99"/>
    <w:semiHidden/>
    <w:unhideWhenUsed/>
    <w:qFormat/>
    <w:rPr>
      <w:rFonts w:ascii="Consolas" w:hAnsi="Consolas"/>
      <w:sz w:val="22"/>
      <w:szCs w:val="20"/>
    </w:rPr>
  </w:style>
  <w:style w:type="character" w:styleId="HTMLKeyboard">
    <w:name w:val="HTML Keyboard"/>
    <w:basedOn w:val="DefaultParagraphFont"/>
    <w:uiPriority w:val="99"/>
    <w:semiHidden/>
    <w:unhideWhenUsed/>
    <w:qFormat/>
    <w:rPr>
      <w:rFonts w:ascii="Consolas" w:hAnsi="Consolas"/>
      <w:sz w:val="22"/>
      <w:szCs w:val="20"/>
    </w:rPr>
  </w:style>
  <w:style w:type="paragraph" w:styleId="HTMLPreformatted">
    <w:name w:val="HTML Preformatted"/>
    <w:basedOn w:val="Normal"/>
    <w:link w:val="HTMLPreformattedChar"/>
    <w:uiPriority w:val="99"/>
    <w:unhideWhenUsed/>
    <w:qFormat/>
    <w:pPr>
      <w:spacing w:before="0" w:line="240" w:lineRule="auto"/>
    </w:pPr>
    <w:rPr>
      <w:rFonts w:ascii="Consolas" w:hAnsi="Consolas"/>
      <w:szCs w:val="20"/>
    </w:rPr>
  </w:style>
  <w:style w:type="character" w:styleId="HTMLTypewriter">
    <w:name w:val="HTML Typewriter"/>
    <w:basedOn w:val="DefaultParagraphFont"/>
    <w:uiPriority w:val="99"/>
    <w:semiHidden/>
    <w:unhideWhenUsed/>
    <w:qFormat/>
    <w:rPr>
      <w:rFonts w:ascii="Consolas" w:hAnsi="Consolas"/>
      <w:sz w:val="22"/>
      <w:szCs w:val="20"/>
    </w:rPr>
  </w:style>
  <w:style w:type="character" w:styleId="Hyperlink">
    <w:name w:val="Hyperlink"/>
    <w:basedOn w:val="DefaultParagraphFont"/>
    <w:uiPriority w:val="99"/>
    <w:unhideWhenUsed/>
    <w:qFormat/>
    <w:rPr>
      <w:color w:val="5A1E34" w:themeColor="accent1" w:themeShade="80"/>
      <w:u w:val="single"/>
    </w:rPr>
  </w:style>
  <w:style w:type="paragraph" w:styleId="ListBullet">
    <w:name w:val="List Bullet"/>
    <w:basedOn w:val="Normal"/>
    <w:uiPriority w:val="11"/>
    <w:qFormat/>
    <w:pPr>
      <w:numPr>
        <w:numId w:val="1"/>
      </w:numPr>
    </w:pPr>
    <w:rPr>
      <w:color w:val="505050" w:themeColor="text2"/>
    </w:rPr>
  </w:style>
  <w:style w:type="paragraph" w:styleId="ListNumber">
    <w:name w:val="List Number"/>
    <w:basedOn w:val="Normal"/>
    <w:uiPriority w:val="12"/>
    <w:qFormat/>
    <w:pPr>
      <w:numPr>
        <w:numId w:val="2"/>
      </w:numPr>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heme="minorEastAsia" w:hAnsi="Consolas" w:cstheme="minorBidi"/>
      <w:sz w:val="22"/>
      <w:lang w:eastAsia="ja-JP"/>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Cs w:val="24"/>
      <w:lang w:eastAsia="en-US"/>
    </w:rPr>
  </w:style>
  <w:style w:type="paragraph" w:styleId="PlainText">
    <w:name w:val="Plain Text"/>
    <w:basedOn w:val="Normal"/>
    <w:link w:val="PlainTextChar"/>
    <w:uiPriority w:val="99"/>
    <w:semiHidden/>
    <w:unhideWhenUsed/>
    <w:qFormat/>
    <w:pPr>
      <w:spacing w:before="0" w:line="240" w:lineRule="auto"/>
    </w:pPr>
    <w:rPr>
      <w:rFonts w:ascii="Consolas" w:hAnsi="Consolas"/>
      <w:szCs w:val="21"/>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spacing w:before="5400" w:after="3400" w:line="240" w:lineRule="auto"/>
      <w:ind w:left="5040" w:right="-1944"/>
      <w:contextualSpacing/>
    </w:pPr>
    <w:rPr>
      <w:rFonts w:eastAsiaTheme="majorEastAsia" w:cstheme="majorBidi"/>
      <w:kern w:val="28"/>
      <w:sz w:val="72"/>
      <w:szCs w:val="72"/>
    </w:rPr>
  </w:style>
  <w:style w:type="character" w:customStyle="1" w:styleId="BalloonTextChar">
    <w:name w:val="Balloon Text Char"/>
    <w:basedOn w:val="DefaultParagraphFont"/>
    <w:link w:val="BalloonText"/>
    <w:uiPriority w:val="99"/>
    <w:semiHidden/>
    <w:qFormat/>
    <w:rPr>
      <w:rFonts w:ascii="Segoe UI" w:hAnsi="Segoe UI" w:cs="Segoe UI"/>
      <w:szCs w:val="18"/>
    </w:rPr>
  </w:style>
  <w:style w:type="character" w:styleId="PlaceholderText">
    <w:name w:val="Placeholder Text"/>
    <w:basedOn w:val="DefaultParagraphFont"/>
    <w:uiPriority w:val="99"/>
    <w:semiHidden/>
    <w:qFormat/>
    <w:rPr>
      <w:color w:val="404040" w:themeColor="text1" w:themeTint="BF"/>
    </w:rPr>
  </w:style>
  <w:style w:type="character" w:customStyle="1" w:styleId="TitleChar">
    <w:name w:val="Title Char"/>
    <w:basedOn w:val="DefaultParagraphFont"/>
    <w:link w:val="Title"/>
    <w:uiPriority w:val="1"/>
    <w:qFormat/>
    <w:rPr>
      <w:rFonts w:ascii="Calibri" w:eastAsiaTheme="majorEastAsia" w:hAnsi="Calibri" w:cstheme="majorBidi"/>
      <w:kern w:val="28"/>
      <w:sz w:val="72"/>
      <w:szCs w:val="72"/>
    </w:rPr>
  </w:style>
  <w:style w:type="paragraph" w:customStyle="1" w:styleId="ContactInfo">
    <w:name w:val="Contact Info"/>
    <w:basedOn w:val="Normal"/>
    <w:uiPriority w:val="2"/>
    <w:qFormat/>
    <w:pPr>
      <w:spacing w:before="0" w:line="300" w:lineRule="auto"/>
      <w:ind w:left="5040" w:right="-1944"/>
    </w:pPr>
    <w:rPr>
      <w:sz w:val="28"/>
      <w:szCs w:val="28"/>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qFormat/>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qFormat/>
    <w:rPr>
      <w:rFonts w:ascii="Calibri" w:hAnsi="Calibri"/>
      <w:caps/>
      <w:sz w:val="32"/>
      <w:shd w:val="clear" w:color="auto" w:fill="F1D7E0" w:themeFill="accent2"/>
    </w:rPr>
  </w:style>
  <w:style w:type="character" w:customStyle="1" w:styleId="Heading3Char">
    <w:name w:val="Heading 3 Char"/>
    <w:basedOn w:val="DefaultParagraphFont"/>
    <w:link w:val="Heading3"/>
    <w:uiPriority w:val="9"/>
    <w:rPr>
      <w:rFonts w:ascii="Calibri" w:hAnsi="Calibri"/>
      <w:caps/>
      <w:color w:val="5A1E34" w:themeColor="accent1" w:themeShade="80"/>
      <w:sz w:val="28"/>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Cs w:val="21"/>
    </w:rPr>
  </w:style>
  <w:style w:type="paragraph" w:customStyle="1" w:styleId="TOCHeading1">
    <w:name w:val="TOC Heading1"/>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Cs w:val="21"/>
    </w:rPr>
  </w:style>
  <w:style w:type="paragraph" w:customStyle="1" w:styleId="ContactHeading">
    <w:name w:val="Contact Heading"/>
    <w:basedOn w:val="Normal"/>
    <w:next w:val="ContactInfo"/>
    <w:uiPriority w:val="2"/>
    <w:qFormat/>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character" w:customStyle="1" w:styleId="BodyText3Char">
    <w:name w:val="Body Text 3 Char"/>
    <w:basedOn w:val="DefaultParagraphFont"/>
    <w:link w:val="BodyText3"/>
    <w:uiPriority w:val="99"/>
    <w:semiHidden/>
    <w:qFormat/>
    <w:rPr>
      <w:szCs w:val="16"/>
    </w:rPr>
  </w:style>
  <w:style w:type="character" w:customStyle="1" w:styleId="BodyTextIndent3Char">
    <w:name w:val="Body Text Indent 3 Char"/>
    <w:basedOn w:val="DefaultParagraphFont"/>
    <w:link w:val="BodyTextIndent3"/>
    <w:uiPriority w:val="99"/>
    <w:semiHidden/>
    <w:rPr>
      <w:szCs w:val="16"/>
    </w:rPr>
  </w:style>
  <w:style w:type="character" w:customStyle="1" w:styleId="CommentTextChar">
    <w:name w:val="Comment Text Char"/>
    <w:basedOn w:val="DefaultParagraphFont"/>
    <w:link w:val="CommentText"/>
    <w:uiPriority w:val="99"/>
    <w:semiHidden/>
    <w:rPr>
      <w:szCs w:val="20"/>
    </w:rPr>
  </w:style>
  <w:style w:type="character" w:customStyle="1" w:styleId="CommentSubjectChar">
    <w:name w:val="Comment Subject Char"/>
    <w:basedOn w:val="CommentTextChar"/>
    <w:link w:val="CommentSubject"/>
    <w:uiPriority w:val="99"/>
    <w:semiHidden/>
    <w:rPr>
      <w:b/>
      <w:bCs/>
      <w:szCs w:val="20"/>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character" w:customStyle="1" w:styleId="EndnoteTextChar">
    <w:name w:val="Endnote Text Char"/>
    <w:basedOn w:val="DefaultParagraphFont"/>
    <w:link w:val="EndnoteText"/>
    <w:uiPriority w:val="99"/>
    <w:semiHidden/>
    <w:rPr>
      <w:szCs w:val="20"/>
    </w:rPr>
  </w:style>
  <w:style w:type="character" w:customStyle="1" w:styleId="FootnoteTextChar">
    <w:name w:val="Footnote Text Char"/>
    <w:basedOn w:val="DefaultParagraphFont"/>
    <w:link w:val="FootnoteText"/>
    <w:uiPriority w:val="99"/>
    <w:semiHidden/>
    <w:rPr>
      <w:szCs w:val="20"/>
    </w:rPr>
  </w:style>
  <w:style w:type="character" w:customStyle="1" w:styleId="HTMLPreformattedChar">
    <w:name w:val="HTML Preformatted Char"/>
    <w:basedOn w:val="DefaultParagraphFont"/>
    <w:link w:val="HTMLPreformatted"/>
    <w:uiPriority w:val="99"/>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character" w:customStyle="1" w:styleId="PlainTextChar">
    <w:name w:val="Plain Text Char"/>
    <w:basedOn w:val="DefaultParagraphFont"/>
    <w:link w:val="PlainText"/>
    <w:uiPriority w:val="99"/>
    <w:semiHidden/>
    <w:rPr>
      <w:rFonts w:ascii="Consolas" w:hAnsi="Consolas"/>
      <w:szCs w:val="21"/>
    </w:rPr>
  </w:style>
  <w:style w:type="table" w:customStyle="1" w:styleId="GridTable1Light-Accent11">
    <w:name w:val="Grid Table 1 Light - Accent 11"/>
    <w:basedOn w:val="TableNormal"/>
    <w:uiPriority w:val="46"/>
    <w:tblPr>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tblPr>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customStyle="1" w:styleId="GridTable21">
    <w:name w:val="Grid Table 21"/>
    <w:basedOn w:val="TableNormal"/>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51">
    <w:name w:val="Grid Table 3 - Accent 51"/>
    <w:basedOn w:val="TableNormal"/>
    <w:uiPriority w:val="48"/>
    <w:tblPr>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customStyle="1" w:styleId="ListTable1Light-Accent41">
    <w:name w:val="List Table 1 Light - Accent 41"/>
    <w:basedOn w:val="TableNormal"/>
    <w:uiPriority w:val="46"/>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customStyle="1" w:styleId="GridTable31">
    <w:name w:val="Grid Table 31"/>
    <w:basedOn w:val="TableNormal"/>
    <w:uiPriority w:val="48"/>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Quote">
    <w:name w:val="Quote"/>
    <w:basedOn w:val="Normal"/>
    <w:next w:val="Normal"/>
    <w:link w:val="QuoteChar"/>
    <w:uiPriority w:val="2"/>
    <w:qFormat/>
    <w:pPr>
      <w:spacing w:before="200" w:after="160"/>
      <w:ind w:left="864" w:right="864"/>
    </w:pPr>
    <w:rPr>
      <w:i/>
      <w:iCs/>
      <w:color w:val="404040" w:themeColor="text1" w:themeTint="BF"/>
      <w:sz w:val="32"/>
    </w:rPr>
  </w:style>
  <w:style w:type="character" w:customStyle="1" w:styleId="QuoteChar">
    <w:name w:val="Quote Char"/>
    <w:basedOn w:val="DefaultParagraphFont"/>
    <w:link w:val="Quote"/>
    <w:uiPriority w:val="2"/>
    <w:rPr>
      <w:rFonts w:ascii="Calibri" w:hAnsi="Calibri"/>
      <w:i/>
      <w:iCs/>
      <w:color w:val="404040" w:themeColor="text1" w:themeTint="BF"/>
      <w:sz w:val="32"/>
    </w:rPr>
  </w:style>
  <w:style w:type="character" w:customStyle="1" w:styleId="Heading4Char">
    <w:name w:val="Heading 4 Char"/>
    <w:basedOn w:val="DefaultParagraphFont"/>
    <w:link w:val="Heading4"/>
    <w:uiPriority w:val="9"/>
    <w:rPr>
      <w:rFonts w:ascii="Calibri" w:eastAsiaTheme="majorEastAsia" w:hAnsi="Calibri" w:cstheme="majorBidi"/>
      <w:i/>
      <w:iCs/>
      <w:color w:val="872D4D" w:themeColor="accent1" w:themeShade="BF"/>
      <w:sz w:val="24"/>
    </w:rPr>
  </w:style>
  <w:style w:type="paragraph" w:styleId="ListParagraph">
    <w:name w:val="List Paragraph"/>
    <w:basedOn w:val="Normal"/>
    <w:uiPriority w:val="34"/>
    <w:unhideWhenUsed/>
    <w:qFormat/>
    <w:pPr>
      <w:ind w:left="720"/>
      <w:contextualSpacing/>
    </w:pPr>
  </w:style>
  <w:style w:type="paragraph" w:customStyle="1" w:styleId="output">
    <w:name w:val="output"/>
    <w:basedOn w:val="Normal"/>
    <w:link w:val="outputChar"/>
    <w:qFormat/>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 w:val="18"/>
      <w:szCs w:val="18"/>
      <w:lang w:eastAsia="en-US"/>
    </w:rPr>
  </w:style>
  <w:style w:type="character" w:customStyle="1" w:styleId="outputChar">
    <w:name w:val="output Char"/>
    <w:basedOn w:val="DefaultParagraphFont"/>
    <w:link w:val="output"/>
    <w:rPr>
      <w:rFonts w:ascii="Consolas" w:eastAsia="Times New Roman" w:hAnsi="Consolas" w:cs="Courier New"/>
      <w:color w:val="313131"/>
      <w:sz w:val="18"/>
      <w:szCs w:val="18"/>
      <w:shd w:val="clear" w:color="auto" w:fill="F1F1F1"/>
      <w:lang w:eastAsia="en-US"/>
    </w:rPr>
  </w:style>
  <w:style w:type="paragraph" w:customStyle="1" w:styleId="text-large">
    <w:name w:val="text-large"/>
    <w:basedOn w:val="Normal"/>
    <w:pPr>
      <w:spacing w:before="100" w:beforeAutospacing="1" w:after="100" w:afterAutospacing="1" w:line="240" w:lineRule="auto"/>
    </w:pPr>
    <w:rPr>
      <w:rFonts w:ascii="Times New Roman" w:eastAsia="Times New Roman" w:hAnsi="Times New Roman" w:cs="Times New Roman"/>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872D4D" w:themeColor="accent1" w:themeShade="BF"/>
      <w:sz w:val="24"/>
    </w:rPr>
  </w:style>
  <w:style w:type="character" w:customStyle="1"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mailto:zippyops@gmail.com" TargetMode="External"/><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StudentReport</Template>
  <TotalTime>0</TotalTime>
  <Pages>9</Pages>
  <Words>361</Words>
  <Characters>2060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Template</vt:lpstr>
    </vt:vector>
  </TitlesOfParts>
  <Company/>
  <LinksUpToDate>false</LinksUpToDate>
  <CharactersWithSpaces>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creator>sathish babu</dc:creator>
  <cp:lastModifiedBy>E00003</cp:lastModifiedBy>
  <cp:revision>2</cp:revision>
  <dcterms:created xsi:type="dcterms:W3CDTF">2021-12-06T07:03:00Z</dcterms:created>
  <dcterms:modified xsi:type="dcterms:W3CDTF">2021-12-06T07:03:00Z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ies>
</file>