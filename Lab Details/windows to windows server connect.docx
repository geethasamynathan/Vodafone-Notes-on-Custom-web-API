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F09" w:rsidRDefault="00913301">
      <w:pPr>
        <w:pStyle w:val="Title"/>
        <w:ind w:left="4230" w:right="-1170"/>
        <w:jc w:val="center"/>
        <w:rPr>
          <w:rFonts w:cs="Calibri"/>
        </w:rPr>
      </w:pPr>
      <w:r>
        <w:rPr>
          <w:rFonts w:cs="Calibri"/>
          <w:noProof/>
          <w:sz w:val="108"/>
          <w:szCs w:val="108"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4967605</wp:posOffset>
            </wp:positionH>
            <wp:positionV relativeFrom="paragraph">
              <wp:posOffset>-857250</wp:posOffset>
            </wp:positionV>
            <wp:extent cx="1834515" cy="2362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543" cy="236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737">
        <w:rPr>
          <w:rFonts w:cs="Calibri"/>
        </w:rPr>
        <w:t>How to connect windows server from windows machine</w:t>
      </w:r>
    </w:p>
    <w:p w:rsidR="009D6F09" w:rsidRDefault="009D6F09">
      <w:pPr>
        <w:pStyle w:val="Title"/>
        <w:ind w:left="4230" w:right="-1170"/>
        <w:jc w:val="center"/>
        <w:rPr>
          <w:rFonts w:cs="Calibri"/>
        </w:rPr>
      </w:pPr>
    </w:p>
    <w:p w:rsidR="009D6F09" w:rsidRDefault="009D6F09">
      <w:pPr>
        <w:pStyle w:val="Title"/>
        <w:jc w:val="center"/>
        <w:rPr>
          <w:rFonts w:cs="Calibri"/>
        </w:rPr>
      </w:pPr>
    </w:p>
    <w:p w:rsidR="009D6F09" w:rsidRDefault="00913301">
      <w:pPr>
        <w:pStyle w:val="Title"/>
        <w:ind w:left="3600" w:right="-1170"/>
        <w:jc w:val="center"/>
        <w:rPr>
          <w:rFonts w:cs="Calibri"/>
          <w:b/>
          <w:sz w:val="48"/>
          <w:szCs w:val="48"/>
        </w:rPr>
      </w:pPr>
      <w:r>
        <w:rPr>
          <w:rFonts w:cs="Calibri"/>
          <w:b/>
          <w:sz w:val="48"/>
          <w:szCs w:val="48"/>
        </w:rPr>
        <w:t>www.zippyops.com</w:t>
      </w:r>
    </w:p>
    <w:p w:rsidR="009D6F09" w:rsidRDefault="00BB3737">
      <w:pPr>
        <w:pStyle w:val="Title"/>
        <w:ind w:left="3600" w:right="-1170"/>
        <w:jc w:val="center"/>
      </w:pPr>
      <w:r>
        <w:rPr>
          <w:rStyle w:val="Hyperlink"/>
          <w:rFonts w:cs="Calibri"/>
          <w:sz w:val="32"/>
          <w:szCs w:val="32"/>
          <w:u w:val="none"/>
        </w:rPr>
        <w:t>No. 209/210, 1</w:t>
      </w:r>
      <w:r w:rsidRPr="00BB3737">
        <w:rPr>
          <w:rStyle w:val="Hyperlink"/>
          <w:rFonts w:cs="Calibri"/>
          <w:sz w:val="32"/>
          <w:szCs w:val="32"/>
          <w:u w:val="none"/>
          <w:vertAlign w:val="superscript"/>
        </w:rPr>
        <w:t>st</w:t>
      </w:r>
      <w:r>
        <w:rPr>
          <w:rStyle w:val="Hyperlink"/>
          <w:rFonts w:cs="Calibri"/>
          <w:sz w:val="32"/>
          <w:szCs w:val="32"/>
          <w:u w:val="none"/>
        </w:rPr>
        <w:t xml:space="preserve"> floor, </w:t>
      </w:r>
      <w:proofErr w:type="spellStart"/>
      <w:r>
        <w:rPr>
          <w:rStyle w:val="Hyperlink"/>
          <w:rFonts w:cs="Calibri"/>
          <w:sz w:val="32"/>
          <w:szCs w:val="32"/>
          <w:u w:val="none"/>
        </w:rPr>
        <w:t>J.Nager</w:t>
      </w:r>
      <w:proofErr w:type="spellEnd"/>
      <w:r>
        <w:rPr>
          <w:rStyle w:val="Hyperlink"/>
          <w:rFonts w:cs="Calibri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rFonts w:cs="Calibri"/>
          <w:sz w:val="32"/>
          <w:szCs w:val="32"/>
          <w:u w:val="none"/>
        </w:rPr>
        <w:t>Panaiyur</w:t>
      </w:r>
      <w:proofErr w:type="spellEnd"/>
      <w:r>
        <w:rPr>
          <w:rStyle w:val="Hyperlink"/>
          <w:rFonts w:cs="Calibri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rFonts w:cs="Calibri"/>
          <w:sz w:val="32"/>
          <w:szCs w:val="32"/>
          <w:u w:val="none"/>
        </w:rPr>
        <w:t>kuppam</w:t>
      </w:r>
      <w:proofErr w:type="spellEnd"/>
      <w:r>
        <w:rPr>
          <w:rStyle w:val="Hyperlink"/>
          <w:rFonts w:cs="Calibri"/>
          <w:sz w:val="32"/>
          <w:szCs w:val="32"/>
          <w:u w:val="none"/>
        </w:rPr>
        <w:t xml:space="preserve"> main RD</w:t>
      </w:r>
      <w:proofErr w:type="gramStart"/>
      <w:r>
        <w:rPr>
          <w:rStyle w:val="Hyperlink"/>
          <w:rFonts w:cs="Calibri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rFonts w:cs="Calibri"/>
          <w:sz w:val="32"/>
          <w:szCs w:val="32"/>
          <w:u w:val="none"/>
        </w:rPr>
        <w:t>Panaiyur</w:t>
      </w:r>
      <w:proofErr w:type="spellEnd"/>
      <w:r>
        <w:rPr>
          <w:rStyle w:val="Hyperlink"/>
          <w:rFonts w:cs="Calibri"/>
          <w:sz w:val="32"/>
          <w:szCs w:val="32"/>
          <w:u w:val="none"/>
        </w:rPr>
        <w:t xml:space="preserve"> ,</w:t>
      </w:r>
      <w:proofErr w:type="gramEnd"/>
      <w:r w:rsidR="00913301">
        <w:rPr>
          <w:rStyle w:val="Hyperlink"/>
          <w:rFonts w:cs="Calibri"/>
          <w:sz w:val="32"/>
          <w:szCs w:val="32"/>
          <w:u w:val="none"/>
        </w:rPr>
        <w:br/>
        <w:t>Chennai 600097</w:t>
      </w:r>
    </w:p>
    <w:p w:rsidR="009D6F09" w:rsidRDefault="00913301">
      <w:pPr>
        <w:pStyle w:val="Title"/>
        <w:ind w:left="3600" w:right="-1170"/>
        <w:jc w:val="center"/>
        <w:rPr>
          <w:rFonts w:cs="Calibri"/>
          <w:b/>
          <w:sz w:val="36"/>
          <w:szCs w:val="36"/>
        </w:rPr>
      </w:pPr>
      <w:r>
        <w:rPr>
          <w:rFonts w:cs="Calibri"/>
          <w:b/>
          <w:sz w:val="36"/>
          <w:szCs w:val="36"/>
        </w:rPr>
        <w:sym w:font="Wingdings" w:char="F02A"/>
      </w:r>
      <w:hyperlink r:id="rId9" w:history="1">
        <w:r>
          <w:rPr>
            <w:b/>
            <w:sz w:val="36"/>
            <w:szCs w:val="36"/>
          </w:rPr>
          <w:t>zippyops@gmail.com</w:t>
        </w:r>
      </w:hyperlink>
    </w:p>
    <w:p w:rsidR="009D6F09" w:rsidRDefault="00913301">
      <w:pPr>
        <w:pStyle w:val="Title"/>
        <w:ind w:left="3600" w:right="-1170"/>
        <w:jc w:val="center"/>
        <w:rPr>
          <w:rFonts w:cs="Calibri"/>
          <w:b/>
          <w:sz w:val="36"/>
          <w:szCs w:val="36"/>
        </w:rPr>
      </w:pPr>
      <w:r>
        <w:rPr>
          <w:rFonts w:cs="Calibri"/>
          <w:b/>
          <w:sz w:val="36"/>
          <w:szCs w:val="36"/>
        </w:rPr>
        <w:sym w:font="Wingdings" w:char="F029"/>
      </w:r>
      <w:r>
        <w:rPr>
          <w:rFonts w:cs="Calibri"/>
          <w:b/>
          <w:sz w:val="36"/>
          <w:szCs w:val="36"/>
        </w:rPr>
        <w:t>+91 7010585768</w:t>
      </w:r>
    </w:p>
    <w:p w:rsidR="00BB3737" w:rsidRDefault="00BB3737" w:rsidP="00BB3737">
      <w:pPr>
        <w:pStyle w:val="Title"/>
        <w:ind w:left="3600" w:right="-1170"/>
        <w:rPr>
          <w:rFonts w:cs="Calibri"/>
          <w:sz w:val="36"/>
          <w:szCs w:val="36"/>
        </w:rPr>
      </w:pPr>
    </w:p>
    <w:p w:rsidR="00BB3737" w:rsidRDefault="00BB3737" w:rsidP="00BB3737">
      <w:pPr>
        <w:pStyle w:val="Title"/>
        <w:ind w:left="0" w:right="-1170"/>
        <w:rPr>
          <w:rFonts w:cs="Calibri"/>
          <w:sz w:val="36"/>
          <w:szCs w:val="36"/>
        </w:rPr>
      </w:pPr>
    </w:p>
    <w:p w:rsidR="00BB3737" w:rsidRDefault="00BB3737" w:rsidP="00BB3737">
      <w:pPr>
        <w:pStyle w:val="Title"/>
        <w:ind w:left="0" w:right="-1170"/>
        <w:rPr>
          <w:rFonts w:cs="Calibri"/>
          <w:sz w:val="36"/>
          <w:szCs w:val="36"/>
        </w:rPr>
      </w:pPr>
    </w:p>
    <w:p w:rsidR="00BB3737" w:rsidRDefault="00BB3737" w:rsidP="00BB3737">
      <w:pPr>
        <w:pStyle w:val="Title"/>
        <w:ind w:left="0" w:right="-1170"/>
        <w:rPr>
          <w:rFonts w:cs="Calibri"/>
          <w:sz w:val="36"/>
          <w:szCs w:val="36"/>
        </w:rPr>
      </w:pPr>
    </w:p>
    <w:p w:rsidR="00BB3737" w:rsidRPr="00E16012" w:rsidRDefault="00BB3737" w:rsidP="00BB3737">
      <w:pPr>
        <w:pStyle w:val="Title"/>
        <w:ind w:left="0" w:right="-1170"/>
        <w:rPr>
          <w:rFonts w:cs="Calibri"/>
          <w:sz w:val="28"/>
          <w:szCs w:val="28"/>
        </w:rPr>
      </w:pPr>
      <w:r w:rsidRPr="00E16012">
        <w:rPr>
          <w:rFonts w:cs="Calibri"/>
          <w:sz w:val="28"/>
          <w:szCs w:val="28"/>
        </w:rPr>
        <w:t>We will walk you through the steps to connect windows server from windows machine</w:t>
      </w:r>
    </w:p>
    <w:p w:rsidR="00BB3737" w:rsidRDefault="00BB3737" w:rsidP="00BB3737">
      <w:pPr>
        <w:pStyle w:val="Title"/>
        <w:ind w:left="0" w:right="-1170"/>
        <w:rPr>
          <w:rFonts w:cs="Calibri"/>
          <w:sz w:val="36"/>
          <w:szCs w:val="36"/>
        </w:rPr>
      </w:pPr>
    </w:p>
    <w:p w:rsidR="00BB3737" w:rsidRDefault="00BB3737" w:rsidP="00BB3737">
      <w:pPr>
        <w:pStyle w:val="Title"/>
        <w:ind w:left="0" w:right="-1170"/>
        <w:rPr>
          <w:rFonts w:cs="Calibri"/>
          <w:sz w:val="36"/>
          <w:szCs w:val="36"/>
        </w:rPr>
      </w:pPr>
      <w:r w:rsidRPr="007E7EF7">
        <w:rPr>
          <w:rStyle w:val="Heading1Char"/>
        </w:rPr>
        <w:t>Step</w:t>
      </w:r>
      <w:r w:rsidR="00595A5E">
        <w:rPr>
          <w:rStyle w:val="Heading1Char"/>
        </w:rPr>
        <w:t xml:space="preserve"> </w:t>
      </w:r>
      <w:r w:rsidRPr="007E7EF7">
        <w:rPr>
          <w:rStyle w:val="Heading1Char"/>
        </w:rPr>
        <w:t>1:</w:t>
      </w:r>
      <w:r>
        <w:rPr>
          <w:rFonts w:cs="Calibri"/>
          <w:sz w:val="36"/>
          <w:szCs w:val="36"/>
        </w:rPr>
        <w:t xml:space="preserve"> </w:t>
      </w:r>
      <w:r w:rsidRPr="007E7EF7">
        <w:rPr>
          <w:rFonts w:cs="Calibri"/>
          <w:sz w:val="28"/>
          <w:szCs w:val="28"/>
        </w:rPr>
        <w:t>Click the search bar on the taskbar</w:t>
      </w:r>
    </w:p>
    <w:p w:rsidR="00BB3737" w:rsidRDefault="00BB3737" w:rsidP="00BB3737">
      <w:pPr>
        <w:pStyle w:val="Title"/>
        <w:ind w:left="0" w:right="-1170"/>
        <w:rPr>
          <w:rFonts w:cs="Calibri"/>
          <w:sz w:val="36"/>
          <w:szCs w:val="36"/>
        </w:rPr>
      </w:pPr>
    </w:p>
    <w:p w:rsidR="00E16012" w:rsidRDefault="00E16012" w:rsidP="00BB3737">
      <w:pPr>
        <w:pStyle w:val="Title"/>
        <w:ind w:left="0" w:right="-1170"/>
        <w:rPr>
          <w:rFonts w:cs="Calibri"/>
          <w:sz w:val="36"/>
          <w:szCs w:val="36"/>
        </w:rPr>
      </w:pPr>
    </w:p>
    <w:p w:rsidR="00E16012" w:rsidRDefault="00E16012" w:rsidP="00BB3737">
      <w:pPr>
        <w:pStyle w:val="Title"/>
        <w:ind w:left="0" w:right="-1170"/>
        <w:rPr>
          <w:rFonts w:cs="Calibri"/>
          <w:sz w:val="36"/>
          <w:szCs w:val="36"/>
        </w:rPr>
      </w:pPr>
      <w:r w:rsidRPr="00E16012">
        <w:rPr>
          <w:rFonts w:cs="Calibri"/>
          <w:sz w:val="36"/>
          <w:szCs w:val="36"/>
        </w:rPr>
        <w:drawing>
          <wp:inline distT="0" distB="0" distL="0" distR="0" wp14:anchorId="7A1FE053" wp14:editId="3884CA87">
            <wp:extent cx="6115050" cy="5322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12" w:rsidRDefault="00E16012" w:rsidP="00BB3737">
      <w:pPr>
        <w:pStyle w:val="Title"/>
        <w:ind w:left="0" w:right="-1170"/>
        <w:rPr>
          <w:rFonts w:cs="Calibri"/>
          <w:sz w:val="36"/>
          <w:szCs w:val="36"/>
        </w:rPr>
      </w:pPr>
    </w:p>
    <w:p w:rsidR="00BB3737" w:rsidRPr="007E7EF7" w:rsidRDefault="00BB3737" w:rsidP="00BB3737">
      <w:pPr>
        <w:pStyle w:val="Title"/>
        <w:ind w:left="0" w:right="-1170"/>
        <w:rPr>
          <w:rFonts w:cs="Calibri"/>
          <w:sz w:val="28"/>
          <w:szCs w:val="28"/>
        </w:rPr>
      </w:pPr>
      <w:r w:rsidRPr="007E7EF7">
        <w:rPr>
          <w:rStyle w:val="Heading1Char"/>
        </w:rPr>
        <w:t>Step</w:t>
      </w:r>
      <w:r w:rsidR="00595A5E">
        <w:rPr>
          <w:rStyle w:val="Heading1Char"/>
        </w:rPr>
        <w:t xml:space="preserve"> </w:t>
      </w:r>
      <w:r w:rsidRPr="007E7EF7">
        <w:rPr>
          <w:rStyle w:val="Heading1Char"/>
        </w:rPr>
        <w:t>2:</w:t>
      </w:r>
      <w:r>
        <w:rPr>
          <w:rFonts w:cs="Calibri"/>
          <w:sz w:val="36"/>
          <w:szCs w:val="36"/>
        </w:rPr>
        <w:t xml:space="preserve"> </w:t>
      </w:r>
      <w:r w:rsidRPr="007E7EF7">
        <w:rPr>
          <w:rFonts w:cs="Calibri"/>
          <w:sz w:val="28"/>
          <w:szCs w:val="28"/>
        </w:rPr>
        <w:t>Type “</w:t>
      </w:r>
      <w:proofErr w:type="spellStart"/>
      <w:r w:rsidRPr="007E7EF7">
        <w:rPr>
          <w:rFonts w:cs="Calibri"/>
          <w:sz w:val="28"/>
          <w:szCs w:val="28"/>
        </w:rPr>
        <w:t>msr</w:t>
      </w:r>
      <w:proofErr w:type="spellEnd"/>
      <w:r w:rsidRPr="007E7EF7">
        <w:rPr>
          <w:rFonts w:cs="Calibri"/>
          <w:sz w:val="28"/>
          <w:szCs w:val="28"/>
        </w:rPr>
        <w:t>” (A list of search results appears.)</w:t>
      </w:r>
    </w:p>
    <w:p w:rsidR="00BB3737" w:rsidRDefault="00BB3737" w:rsidP="00BB3737">
      <w:pPr>
        <w:pStyle w:val="Title"/>
        <w:ind w:left="0" w:right="-1170"/>
        <w:rPr>
          <w:rFonts w:cs="Calibri"/>
          <w:sz w:val="36"/>
          <w:szCs w:val="36"/>
        </w:rPr>
      </w:pPr>
    </w:p>
    <w:p w:rsidR="00BB3737" w:rsidRDefault="00BB3737" w:rsidP="00BB3737">
      <w:pPr>
        <w:pStyle w:val="Title"/>
        <w:ind w:left="0" w:right="-1170"/>
        <w:rPr>
          <w:rFonts w:cs="Calibri"/>
          <w:sz w:val="36"/>
          <w:szCs w:val="36"/>
        </w:rPr>
      </w:pPr>
    </w:p>
    <w:p w:rsidR="00BB3737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  <w:r w:rsidRPr="00E16012">
        <w:rPr>
          <w:rFonts w:cs="Calibri"/>
          <w:sz w:val="36"/>
          <w:szCs w:val="36"/>
        </w:rPr>
        <w:lastRenderedPageBreak/>
        <w:drawing>
          <wp:inline distT="0" distB="0" distL="0" distR="0" wp14:anchorId="50BFED80" wp14:editId="21A84303">
            <wp:extent cx="3296110" cy="64779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  <w:r w:rsidRPr="007E7EF7">
        <w:rPr>
          <w:rStyle w:val="Heading1Char"/>
        </w:rPr>
        <w:t>Step 3:</w:t>
      </w:r>
      <w:r>
        <w:rPr>
          <w:rFonts w:cs="Calibri"/>
          <w:sz w:val="36"/>
          <w:szCs w:val="36"/>
        </w:rPr>
        <w:t xml:space="preserve"> </w:t>
      </w:r>
      <w:r w:rsidRPr="007E7EF7">
        <w:rPr>
          <w:rFonts w:cs="Calibri"/>
          <w:sz w:val="28"/>
          <w:szCs w:val="28"/>
        </w:rPr>
        <w:t>Click “Remote Desktop Connection”</w:t>
      </w: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0B85584" wp14:editId="1D34655D">
            <wp:extent cx="6115050" cy="4105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  <w:r w:rsidRPr="007E7EF7">
        <w:rPr>
          <w:rStyle w:val="Heading1Char"/>
        </w:rPr>
        <w:t>S</w:t>
      </w:r>
      <w:r w:rsidR="007E7EF7" w:rsidRPr="007E7EF7">
        <w:rPr>
          <w:rStyle w:val="Heading1Char"/>
        </w:rPr>
        <w:t>tep 4</w:t>
      </w:r>
      <w:r w:rsidRPr="007E7EF7">
        <w:rPr>
          <w:rStyle w:val="Heading1Char"/>
        </w:rPr>
        <w:t>:</w:t>
      </w:r>
      <w:r>
        <w:rPr>
          <w:rFonts w:cs="Calibri"/>
          <w:sz w:val="36"/>
          <w:szCs w:val="36"/>
        </w:rPr>
        <w:t xml:space="preserve"> </w:t>
      </w:r>
      <w:r w:rsidRPr="007E7EF7">
        <w:rPr>
          <w:rFonts w:cs="Calibri"/>
          <w:sz w:val="28"/>
          <w:szCs w:val="28"/>
        </w:rPr>
        <w:t>In the Remote Desktop Connection window, type the Public IP address</w:t>
      </w: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2B8BC25C" wp14:editId="2BAC0D27">
            <wp:extent cx="5715000" cy="3609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12" w:rsidRPr="007E7EF7" w:rsidRDefault="00E16012" w:rsidP="007E7EF7">
      <w:pPr>
        <w:rPr>
          <w:sz w:val="28"/>
          <w:szCs w:val="28"/>
        </w:rPr>
      </w:pPr>
      <w:r w:rsidRPr="007E7EF7">
        <w:rPr>
          <w:rStyle w:val="Heading1Char"/>
        </w:rPr>
        <w:t>S</w:t>
      </w:r>
      <w:r w:rsidR="007E7EF7" w:rsidRPr="007E7EF7">
        <w:rPr>
          <w:rStyle w:val="Heading1Char"/>
        </w:rPr>
        <w:t>tep 5</w:t>
      </w:r>
      <w:r w:rsidRPr="007E7EF7">
        <w:rPr>
          <w:rStyle w:val="Heading1Char"/>
        </w:rPr>
        <w:t>:</w:t>
      </w:r>
      <w:r>
        <w:t xml:space="preserve"> </w:t>
      </w:r>
      <w:r w:rsidRPr="007E7EF7">
        <w:rPr>
          <w:sz w:val="28"/>
          <w:szCs w:val="28"/>
        </w:rPr>
        <w:t xml:space="preserve">Click “Connect” </w:t>
      </w:r>
      <w:proofErr w:type="gramStart"/>
      <w:r w:rsidRPr="007E7EF7">
        <w:rPr>
          <w:sz w:val="28"/>
          <w:szCs w:val="28"/>
        </w:rPr>
        <w:t>button ,</w:t>
      </w:r>
      <w:proofErr w:type="gramEnd"/>
    </w:p>
    <w:p w:rsidR="00E16012" w:rsidRPr="007E7EF7" w:rsidRDefault="00E16012" w:rsidP="007E7EF7">
      <w:pPr>
        <w:rPr>
          <w:sz w:val="28"/>
          <w:szCs w:val="28"/>
        </w:rPr>
      </w:pPr>
      <w:r w:rsidRPr="007E7EF7">
        <w:rPr>
          <w:sz w:val="28"/>
          <w:szCs w:val="28"/>
        </w:rPr>
        <w:t>Windows initiates the remote connection, then you are asked to enter your credentials.</w:t>
      </w: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</w:p>
    <w:p w:rsidR="00E16012" w:rsidRPr="007E7EF7" w:rsidRDefault="00E16012" w:rsidP="00E16012">
      <w:pPr>
        <w:pStyle w:val="Title"/>
        <w:ind w:left="0" w:right="-1170"/>
        <w:rPr>
          <w:rFonts w:cs="Calibr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4A8772" wp14:editId="3F3AEF04">
            <wp:extent cx="4276725" cy="3305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12" w:rsidRPr="007E7EF7" w:rsidRDefault="00E16012" w:rsidP="00E16012">
      <w:pPr>
        <w:pStyle w:val="Title"/>
        <w:ind w:left="0" w:right="-1170"/>
        <w:rPr>
          <w:rFonts w:cs="Calibri"/>
          <w:sz w:val="28"/>
          <w:szCs w:val="28"/>
        </w:rPr>
      </w:pPr>
      <w:r w:rsidRPr="007E7EF7">
        <w:rPr>
          <w:rFonts w:cs="Calibri"/>
          <w:sz w:val="28"/>
          <w:szCs w:val="28"/>
        </w:rPr>
        <w:t>Enter the username and password that you want to use on the computer you’re connecting to, then click “OK”.</w:t>
      </w: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  <w:r w:rsidRPr="007E7EF7">
        <w:rPr>
          <w:rStyle w:val="Heading1Char"/>
        </w:rPr>
        <w:t>S</w:t>
      </w:r>
      <w:r w:rsidR="007E7EF7" w:rsidRPr="007E7EF7">
        <w:rPr>
          <w:rStyle w:val="Heading1Char"/>
        </w:rPr>
        <w:t>tep 6</w:t>
      </w:r>
      <w:r w:rsidRPr="007E7EF7">
        <w:rPr>
          <w:rStyle w:val="Heading1Char"/>
        </w:rPr>
        <w:t>:</w:t>
      </w:r>
      <w:r>
        <w:rPr>
          <w:rFonts w:cs="Calibri"/>
          <w:sz w:val="36"/>
          <w:szCs w:val="36"/>
        </w:rPr>
        <w:t xml:space="preserve"> </w:t>
      </w:r>
      <w:r w:rsidRPr="007E7EF7">
        <w:rPr>
          <w:rFonts w:cs="Calibri"/>
          <w:sz w:val="28"/>
          <w:szCs w:val="28"/>
        </w:rPr>
        <w:t>If you’re informed that the remote computer couldn’t be authenticated due to problems with its security certificate, click “Yes” to connect anyway.</w:t>
      </w: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4EE6F85A" wp14:editId="0DD262C6">
            <wp:extent cx="371475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12" w:rsidRDefault="00E16012" w:rsidP="00E16012">
      <w:pPr>
        <w:pStyle w:val="Title"/>
        <w:ind w:left="0" w:right="-1170"/>
        <w:rPr>
          <w:rFonts w:cs="Calibri"/>
          <w:sz w:val="36"/>
          <w:szCs w:val="36"/>
        </w:rPr>
      </w:pPr>
    </w:p>
    <w:p w:rsidR="007E7EF7" w:rsidRDefault="00E16012" w:rsidP="007E7EF7">
      <w:pPr>
        <w:pStyle w:val="Title"/>
        <w:ind w:left="0" w:right="-1170"/>
        <w:rPr>
          <w:rFonts w:cs="Calibri"/>
          <w:sz w:val="28"/>
          <w:szCs w:val="28"/>
        </w:rPr>
      </w:pPr>
      <w:r w:rsidRPr="007E7EF7">
        <w:rPr>
          <w:rFonts w:cs="Calibri"/>
          <w:sz w:val="28"/>
          <w:szCs w:val="28"/>
        </w:rPr>
        <w:t>You are now connected to the remote computer and can use it as though it were your local computer.</w:t>
      </w:r>
    </w:p>
    <w:p w:rsidR="00E16012" w:rsidRDefault="00E16012" w:rsidP="007E7EF7">
      <w:pPr>
        <w:pStyle w:val="Heading1"/>
      </w:pPr>
      <w:r>
        <w:t>Disc</w:t>
      </w:r>
      <w:bookmarkStart w:id="0" w:name="_GoBack"/>
      <w:bookmarkEnd w:id="0"/>
      <w:r>
        <w:t>onnect Remote desktop connection:</w:t>
      </w:r>
    </w:p>
    <w:p w:rsidR="007E7EF7" w:rsidRPr="007E7EF7" w:rsidRDefault="00E16012" w:rsidP="007E7EF7">
      <w:pPr>
        <w:rPr>
          <w:sz w:val="28"/>
          <w:szCs w:val="28"/>
        </w:rPr>
      </w:pPr>
      <w:r w:rsidRPr="007E7EF7">
        <w:rPr>
          <w:sz w:val="28"/>
          <w:szCs w:val="28"/>
        </w:rPr>
        <w:t xml:space="preserve">When you finish using the Remote Desktop Connection, close the app by clicking the x button on the top of the window, then clicking </w:t>
      </w:r>
      <w:r w:rsidR="007E7EF7" w:rsidRPr="007E7EF7">
        <w:rPr>
          <w:sz w:val="28"/>
          <w:szCs w:val="28"/>
        </w:rPr>
        <w:t>“</w:t>
      </w:r>
      <w:r w:rsidRPr="007E7EF7">
        <w:rPr>
          <w:sz w:val="28"/>
          <w:szCs w:val="28"/>
        </w:rPr>
        <w:t>OK</w:t>
      </w:r>
      <w:r w:rsidR="007E7EF7" w:rsidRPr="007E7EF7">
        <w:rPr>
          <w:sz w:val="28"/>
          <w:szCs w:val="28"/>
        </w:rPr>
        <w:t>”</w:t>
      </w:r>
      <w:r w:rsidRPr="007E7EF7">
        <w:rPr>
          <w:sz w:val="28"/>
          <w:szCs w:val="28"/>
        </w:rPr>
        <w:t>.</w:t>
      </w:r>
    </w:p>
    <w:p w:rsidR="00E16012" w:rsidRPr="007E7EF7" w:rsidRDefault="00E16012" w:rsidP="007E7EF7">
      <w:pPr>
        <w:rPr>
          <w:sz w:val="28"/>
          <w:szCs w:val="28"/>
        </w:rPr>
      </w:pPr>
      <w:r w:rsidRPr="007E7EF7">
        <w:rPr>
          <w:sz w:val="28"/>
          <w:szCs w:val="28"/>
        </w:rPr>
        <w:t>The remote session is disconnected.</w:t>
      </w:r>
    </w:p>
    <w:sectPr w:rsidR="00E16012" w:rsidRPr="007E7EF7">
      <w:headerReference w:type="even" r:id="rId16"/>
      <w:headerReference w:type="default" r:id="rId17"/>
      <w:footerReference w:type="default" r:id="rId18"/>
      <w:headerReference w:type="first" r:id="rId19"/>
      <w:pgSz w:w="12240" w:h="15840"/>
      <w:pgMar w:top="1440" w:right="1170" w:bottom="27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E6E" w:rsidRDefault="00B35E6E">
      <w:pPr>
        <w:spacing w:line="240" w:lineRule="auto"/>
      </w:pPr>
      <w:r>
        <w:separator/>
      </w:r>
    </w:p>
  </w:endnote>
  <w:endnote w:type="continuationSeparator" w:id="0">
    <w:p w:rsidR="00B35E6E" w:rsidRDefault="00B35E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1964741"/>
    </w:sdtPr>
    <w:sdtEndPr/>
    <w:sdtContent>
      <w:p w:rsidR="009D6F09" w:rsidRDefault="00913301">
        <w:pPr>
          <w:pStyle w:val="Footer"/>
        </w:pPr>
        <w:r>
          <w:rPr>
            <w:noProof/>
            <w:lang w:val="en-IN" w:eastAsia="en-IN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4162425</wp:posOffset>
                  </wp:positionH>
                  <wp:positionV relativeFrom="paragraph">
                    <wp:posOffset>-3175</wp:posOffset>
                  </wp:positionV>
                  <wp:extent cx="2226310" cy="354965"/>
                  <wp:effectExtent l="0" t="0" r="21590" b="26035"/>
                  <wp:wrapNone/>
                  <wp:docPr id="14" name="Text Box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26534" cy="355002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6F09" w:rsidRDefault="00913301">
                              <w:pPr>
                                <w:spacing w:before="0" w:line="192" w:lineRule="auto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www.zippyops.com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6" type="#_x0000_t202" style="position:absolute;left:0;text-align:left;margin-left:327.75pt;margin-top:-.25pt;width:175.3pt;height:2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" fillcolor="#0070c0" strokecolor="white [3212]" strokeweight=".5pt">
                  <v:textbox>
                    <w:txbxContent>
                      <w:p w:rsidR="009D6F09" w:rsidRDefault="00913301">
                        <w:pPr>
                          <w:spacing w:before="0" w:line="192" w:lineRule="auto"/>
                          <w:jc w:val="center"/>
                          <w:rPr>
                            <w:color w:val="FFFFFF" w:themeColor="background1"/>
                            <w:sz w:val="40"/>
                            <w:szCs w:val="40"/>
                          </w:rPr>
                        </w:pPr>
                        <w:r>
                          <w:rPr>
                            <w:color w:val="FFFFFF" w:themeColor="background1"/>
                            <w:sz w:val="40"/>
                            <w:szCs w:val="40"/>
                          </w:rPr>
                          <w:t>www.zippyops.com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5A5E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E6E" w:rsidRDefault="00B35E6E">
      <w:pPr>
        <w:spacing w:before="0" w:line="240" w:lineRule="auto"/>
      </w:pPr>
      <w:r>
        <w:separator/>
      </w:r>
    </w:p>
  </w:footnote>
  <w:footnote w:type="continuationSeparator" w:id="0">
    <w:p w:rsidR="00B35E6E" w:rsidRDefault="00B35E6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F09" w:rsidRDefault="00B35E6E">
    <w:pPr>
      <w:pStyle w:val="Header"/>
    </w:pPr>
    <w:r>
      <w:rPr>
        <w:lang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217719" o:spid="_x0000_s2050" type="#_x0000_t75" style="position:absolute;margin-left:0;margin-top:0;width:481.4pt;height:620pt;z-index:-251654144;mso-position-horizontal:center;mso-position-horizontal-relative:margin;mso-position-vertical:center;mso-position-vertical-relative:margin;mso-width-relative:page;mso-height-relative:page" o:allowincell="f">
          <v:imagedata r:id="rId1" o:title="Rectangle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F09" w:rsidRDefault="00B35E6E">
    <w:pPr>
      <w:pStyle w:val="Header"/>
      <w:pBdr>
        <w:bottom w:val="double" w:sz="6" w:space="1" w:color="auto"/>
      </w:pBdr>
      <w:rPr>
        <w:sz w:val="20"/>
        <w:szCs w:val="20"/>
      </w:rPr>
    </w:pPr>
    <w:r>
      <w:rPr>
        <w:b/>
        <w:color w:val="C00000"/>
        <w:sz w:val="40"/>
        <w:szCs w:val="40"/>
        <w:lang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217720" o:spid="_x0000_s2051" type="#_x0000_t75" style="position:absolute;margin-left:0;margin-top:0;width:481.4pt;height:620pt;z-index:-251653120;mso-position-horizontal:center;mso-position-horizontal-relative:margin;mso-position-vertical:center;mso-position-vertical-relative:margin;mso-width-relative:page;mso-height-relative:page" o:allowincell="f">
          <v:imagedata r:id="rId1" o:title="Rectanglelogo" gain="19661f" blacklevel="22938f"/>
          <w10:wrap anchorx="margin" anchory="margin"/>
        </v:shape>
      </w:pict>
    </w:r>
    <w:proofErr w:type="spellStart"/>
    <w:r w:rsidR="00913301">
      <w:rPr>
        <w:b/>
        <w:color w:val="C00000"/>
        <w:sz w:val="40"/>
        <w:szCs w:val="40"/>
      </w:rPr>
      <w:t>ZippyOPS</w:t>
    </w:r>
    <w:proofErr w:type="spellEnd"/>
    <w:r w:rsidR="00433FBE">
      <w:rPr>
        <w:b/>
        <w:sz w:val="40"/>
        <w:szCs w:val="40"/>
      </w:rPr>
      <w:tab/>
    </w:r>
    <w:r w:rsidR="00433FBE">
      <w:rPr>
        <w:b/>
        <w:sz w:val="40"/>
        <w:szCs w:val="40"/>
      </w:rPr>
      <w:tab/>
    </w:r>
    <w:r w:rsidR="00433FBE">
      <w:rPr>
        <w:b/>
        <w:sz w:val="40"/>
        <w:szCs w:val="40"/>
      </w:rPr>
      <w:tab/>
      <w:t xml:space="preserve">    </w:t>
    </w:r>
    <w:r w:rsidR="00433FBE">
      <w:rPr>
        <w:b/>
        <w:sz w:val="40"/>
        <w:szCs w:val="40"/>
      </w:rPr>
      <w:tab/>
    </w:r>
    <w:r w:rsidR="00433FBE">
      <w:rPr>
        <w:b/>
        <w:sz w:val="40"/>
        <w:szCs w:val="40"/>
      </w:rPr>
      <w:tab/>
    </w:r>
    <w:r w:rsidR="00433FBE">
      <w:rPr>
        <w:b/>
        <w:sz w:val="40"/>
        <w:szCs w:val="40"/>
      </w:rPr>
      <w:tab/>
    </w:r>
    <w:r w:rsidR="00433FBE">
      <w:rPr>
        <w:b/>
        <w:sz w:val="40"/>
        <w:szCs w:val="40"/>
      </w:rPr>
      <w:tab/>
    </w:r>
    <w:r w:rsidR="00433FBE">
      <w:rPr>
        <w:b/>
        <w:sz w:val="40"/>
        <w:szCs w:val="40"/>
      </w:rPr>
      <w:tab/>
      <w:t xml:space="preserve">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F09" w:rsidRDefault="00913301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530" cy="7397750"/>
          <wp:effectExtent l="19050" t="0" r="13970" b="3023235"/>
          <wp:wrapNone/>
          <wp:docPr id="11" name="Picture 11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Butterfly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>
                    <a:fillRect/>
                  </a:stretch>
                </pic:blipFill>
                <pic:spPr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ind w:left="456" w:hanging="216"/>
      </w:pPr>
      <w:rPr>
        <w:rFonts w:ascii="Symbol" w:hAnsi="Symbol" w:hint="default"/>
        <w:color w:val="5A1E34" w:themeColor="accent1" w:themeShade="8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noPunctuationKerning/>
  <w:characterSpacingControl w:val="doNotCompress"/>
  <w:hdrShapeDefaults>
    <o:shapedefaults v:ext="edit" spidmax="205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FEE"/>
    <w:rsid w:val="00000C40"/>
    <w:rsid w:val="00003F38"/>
    <w:rsid w:val="0001258B"/>
    <w:rsid w:val="00016548"/>
    <w:rsid w:val="00016917"/>
    <w:rsid w:val="00022597"/>
    <w:rsid w:val="000228C0"/>
    <w:rsid w:val="000230A5"/>
    <w:rsid w:val="00041C30"/>
    <w:rsid w:val="00042418"/>
    <w:rsid w:val="0004358C"/>
    <w:rsid w:val="00043748"/>
    <w:rsid w:val="00051B3D"/>
    <w:rsid w:val="00060B9C"/>
    <w:rsid w:val="00065B10"/>
    <w:rsid w:val="0007403F"/>
    <w:rsid w:val="0008300E"/>
    <w:rsid w:val="00086FE1"/>
    <w:rsid w:val="0009309F"/>
    <w:rsid w:val="00095464"/>
    <w:rsid w:val="000A36A7"/>
    <w:rsid w:val="000A50DC"/>
    <w:rsid w:val="000A6DF4"/>
    <w:rsid w:val="000B035A"/>
    <w:rsid w:val="000B793D"/>
    <w:rsid w:val="000D39C5"/>
    <w:rsid w:val="000E3086"/>
    <w:rsid w:val="000E497F"/>
    <w:rsid w:val="001066FD"/>
    <w:rsid w:val="001126D7"/>
    <w:rsid w:val="0011306D"/>
    <w:rsid w:val="00122300"/>
    <w:rsid w:val="00132D90"/>
    <w:rsid w:val="0014195F"/>
    <w:rsid w:val="001422F0"/>
    <w:rsid w:val="001437E3"/>
    <w:rsid w:val="001546CD"/>
    <w:rsid w:val="00154880"/>
    <w:rsid w:val="00160655"/>
    <w:rsid w:val="00160959"/>
    <w:rsid w:val="00164D64"/>
    <w:rsid w:val="00165D5A"/>
    <w:rsid w:val="001668E8"/>
    <w:rsid w:val="0017534C"/>
    <w:rsid w:val="00180EEE"/>
    <w:rsid w:val="00181FEF"/>
    <w:rsid w:val="001846E6"/>
    <w:rsid w:val="00184B29"/>
    <w:rsid w:val="00187A91"/>
    <w:rsid w:val="00190922"/>
    <w:rsid w:val="00190FB2"/>
    <w:rsid w:val="00192BA9"/>
    <w:rsid w:val="00196BA4"/>
    <w:rsid w:val="001A6C75"/>
    <w:rsid w:val="001B71DE"/>
    <w:rsid w:val="001C1934"/>
    <w:rsid w:val="001C30B8"/>
    <w:rsid w:val="001D4470"/>
    <w:rsid w:val="001E5839"/>
    <w:rsid w:val="001E5B78"/>
    <w:rsid w:val="001F1697"/>
    <w:rsid w:val="001F367E"/>
    <w:rsid w:val="001F41BB"/>
    <w:rsid w:val="0020568E"/>
    <w:rsid w:val="0021558D"/>
    <w:rsid w:val="0022316A"/>
    <w:rsid w:val="002329FF"/>
    <w:rsid w:val="00233FEE"/>
    <w:rsid w:val="002462D2"/>
    <w:rsid w:val="002563E7"/>
    <w:rsid w:val="002563FB"/>
    <w:rsid w:val="002610C6"/>
    <w:rsid w:val="00262F6A"/>
    <w:rsid w:val="002750A7"/>
    <w:rsid w:val="002A2450"/>
    <w:rsid w:val="002A4800"/>
    <w:rsid w:val="002A4A87"/>
    <w:rsid w:val="002B123C"/>
    <w:rsid w:val="002B1B6D"/>
    <w:rsid w:val="002D35F0"/>
    <w:rsid w:val="002D4379"/>
    <w:rsid w:val="002D6D73"/>
    <w:rsid w:val="002E0457"/>
    <w:rsid w:val="002E2F28"/>
    <w:rsid w:val="002F1C41"/>
    <w:rsid w:val="002F420D"/>
    <w:rsid w:val="00303B52"/>
    <w:rsid w:val="00323907"/>
    <w:rsid w:val="003326A3"/>
    <w:rsid w:val="00334442"/>
    <w:rsid w:val="00341342"/>
    <w:rsid w:val="0034620A"/>
    <w:rsid w:val="00355370"/>
    <w:rsid w:val="003649B4"/>
    <w:rsid w:val="00367EDF"/>
    <w:rsid w:val="0037493B"/>
    <w:rsid w:val="0039150C"/>
    <w:rsid w:val="00392C5B"/>
    <w:rsid w:val="003940C8"/>
    <w:rsid w:val="003950CD"/>
    <w:rsid w:val="003C1E78"/>
    <w:rsid w:val="003D2609"/>
    <w:rsid w:val="003D34DE"/>
    <w:rsid w:val="003E1ABA"/>
    <w:rsid w:val="003E1CD2"/>
    <w:rsid w:val="003E6839"/>
    <w:rsid w:val="0040112F"/>
    <w:rsid w:val="00403A10"/>
    <w:rsid w:val="004063DB"/>
    <w:rsid w:val="00412555"/>
    <w:rsid w:val="004137E3"/>
    <w:rsid w:val="00430D21"/>
    <w:rsid w:val="00433FBE"/>
    <w:rsid w:val="0045021E"/>
    <w:rsid w:val="004578B6"/>
    <w:rsid w:val="004612F6"/>
    <w:rsid w:val="00461CA3"/>
    <w:rsid w:val="004660C5"/>
    <w:rsid w:val="0047082C"/>
    <w:rsid w:val="00474A3B"/>
    <w:rsid w:val="0048069A"/>
    <w:rsid w:val="0048286C"/>
    <w:rsid w:val="00492067"/>
    <w:rsid w:val="00492C41"/>
    <w:rsid w:val="004931B4"/>
    <w:rsid w:val="004953C2"/>
    <w:rsid w:val="004958AE"/>
    <w:rsid w:val="00496A25"/>
    <w:rsid w:val="004A052B"/>
    <w:rsid w:val="004B5DEB"/>
    <w:rsid w:val="004C7D4A"/>
    <w:rsid w:val="004C7D65"/>
    <w:rsid w:val="004D3E5A"/>
    <w:rsid w:val="004F384A"/>
    <w:rsid w:val="004F75AC"/>
    <w:rsid w:val="00500511"/>
    <w:rsid w:val="005115D8"/>
    <w:rsid w:val="00516076"/>
    <w:rsid w:val="005203B0"/>
    <w:rsid w:val="00540E91"/>
    <w:rsid w:val="005412CE"/>
    <w:rsid w:val="00541D83"/>
    <w:rsid w:val="005453F7"/>
    <w:rsid w:val="00553C62"/>
    <w:rsid w:val="00555478"/>
    <w:rsid w:val="005611C4"/>
    <w:rsid w:val="00562200"/>
    <w:rsid w:val="00564FF0"/>
    <w:rsid w:val="00566A88"/>
    <w:rsid w:val="00572869"/>
    <w:rsid w:val="00572AAB"/>
    <w:rsid w:val="0057355D"/>
    <w:rsid w:val="00573860"/>
    <w:rsid w:val="005851D5"/>
    <w:rsid w:val="00587266"/>
    <w:rsid w:val="00595A5E"/>
    <w:rsid w:val="005B6DB3"/>
    <w:rsid w:val="005D7CA3"/>
    <w:rsid w:val="005E2335"/>
    <w:rsid w:val="005E488F"/>
    <w:rsid w:val="005E4958"/>
    <w:rsid w:val="005F2D3E"/>
    <w:rsid w:val="005F2EF7"/>
    <w:rsid w:val="006016F2"/>
    <w:rsid w:val="006042C9"/>
    <w:rsid w:val="006055E4"/>
    <w:rsid w:val="00606FE7"/>
    <w:rsid w:val="00611FF8"/>
    <w:rsid w:val="006366E8"/>
    <w:rsid w:val="00650376"/>
    <w:rsid w:val="00651C3D"/>
    <w:rsid w:val="00653F73"/>
    <w:rsid w:val="00654AFF"/>
    <w:rsid w:val="00662C07"/>
    <w:rsid w:val="0066510B"/>
    <w:rsid w:val="00672CE4"/>
    <w:rsid w:val="00673D20"/>
    <w:rsid w:val="006A19DA"/>
    <w:rsid w:val="006A53E3"/>
    <w:rsid w:val="006B1DBC"/>
    <w:rsid w:val="006C287D"/>
    <w:rsid w:val="006C5709"/>
    <w:rsid w:val="006D1954"/>
    <w:rsid w:val="006D3403"/>
    <w:rsid w:val="006D42C6"/>
    <w:rsid w:val="006E4ED3"/>
    <w:rsid w:val="006F2E86"/>
    <w:rsid w:val="007101E0"/>
    <w:rsid w:val="00711B56"/>
    <w:rsid w:val="00712D08"/>
    <w:rsid w:val="00717041"/>
    <w:rsid w:val="00721338"/>
    <w:rsid w:val="0072320D"/>
    <w:rsid w:val="0072659E"/>
    <w:rsid w:val="0073296B"/>
    <w:rsid w:val="00736B05"/>
    <w:rsid w:val="00741AF6"/>
    <w:rsid w:val="007467A2"/>
    <w:rsid w:val="00747238"/>
    <w:rsid w:val="00760A76"/>
    <w:rsid w:val="00765DB7"/>
    <w:rsid w:val="00771586"/>
    <w:rsid w:val="00772E58"/>
    <w:rsid w:val="00774A4E"/>
    <w:rsid w:val="00776ECC"/>
    <w:rsid w:val="00790230"/>
    <w:rsid w:val="00795A6D"/>
    <w:rsid w:val="00797608"/>
    <w:rsid w:val="007A0A5B"/>
    <w:rsid w:val="007A18CA"/>
    <w:rsid w:val="007A71DF"/>
    <w:rsid w:val="007B00EB"/>
    <w:rsid w:val="007B5BFF"/>
    <w:rsid w:val="007D75F7"/>
    <w:rsid w:val="007E56DD"/>
    <w:rsid w:val="007E7EF7"/>
    <w:rsid w:val="007F484A"/>
    <w:rsid w:val="0081385D"/>
    <w:rsid w:val="00826C20"/>
    <w:rsid w:val="00847B02"/>
    <w:rsid w:val="00855E56"/>
    <w:rsid w:val="00855FFD"/>
    <w:rsid w:val="00856857"/>
    <w:rsid w:val="008623BC"/>
    <w:rsid w:val="008710A2"/>
    <w:rsid w:val="008735F7"/>
    <w:rsid w:val="00873B6B"/>
    <w:rsid w:val="00874CAA"/>
    <w:rsid w:val="008760D3"/>
    <w:rsid w:val="00882E6A"/>
    <w:rsid w:val="00883296"/>
    <w:rsid w:val="008A41E2"/>
    <w:rsid w:val="008B0D5C"/>
    <w:rsid w:val="008C3566"/>
    <w:rsid w:val="008C5CF6"/>
    <w:rsid w:val="008D0A21"/>
    <w:rsid w:val="008D0E85"/>
    <w:rsid w:val="008D30FD"/>
    <w:rsid w:val="008E5CAA"/>
    <w:rsid w:val="008F0FA6"/>
    <w:rsid w:val="008F26F2"/>
    <w:rsid w:val="008F3648"/>
    <w:rsid w:val="008F5A1A"/>
    <w:rsid w:val="009038FE"/>
    <w:rsid w:val="00906243"/>
    <w:rsid w:val="00913301"/>
    <w:rsid w:val="0092023B"/>
    <w:rsid w:val="00932720"/>
    <w:rsid w:val="009369FC"/>
    <w:rsid w:val="0094194C"/>
    <w:rsid w:val="0094302A"/>
    <w:rsid w:val="009433D9"/>
    <w:rsid w:val="009466EC"/>
    <w:rsid w:val="009512E3"/>
    <w:rsid w:val="00952F7D"/>
    <w:rsid w:val="00955E13"/>
    <w:rsid w:val="009709C1"/>
    <w:rsid w:val="009748BD"/>
    <w:rsid w:val="00980DB7"/>
    <w:rsid w:val="00986514"/>
    <w:rsid w:val="009913EA"/>
    <w:rsid w:val="009A12C2"/>
    <w:rsid w:val="009A3990"/>
    <w:rsid w:val="009B0674"/>
    <w:rsid w:val="009B105C"/>
    <w:rsid w:val="009B311A"/>
    <w:rsid w:val="009B7775"/>
    <w:rsid w:val="009D2E0B"/>
    <w:rsid w:val="009D38BD"/>
    <w:rsid w:val="009D4F83"/>
    <w:rsid w:val="009D57A7"/>
    <w:rsid w:val="009D6F09"/>
    <w:rsid w:val="009E52C5"/>
    <w:rsid w:val="009F76D4"/>
    <w:rsid w:val="00A0496B"/>
    <w:rsid w:val="00A11E82"/>
    <w:rsid w:val="00A22AD4"/>
    <w:rsid w:val="00A27A34"/>
    <w:rsid w:val="00A32889"/>
    <w:rsid w:val="00A4082A"/>
    <w:rsid w:val="00A57806"/>
    <w:rsid w:val="00A66C3D"/>
    <w:rsid w:val="00A671D4"/>
    <w:rsid w:val="00A776F8"/>
    <w:rsid w:val="00A7788F"/>
    <w:rsid w:val="00A8229C"/>
    <w:rsid w:val="00A87EBD"/>
    <w:rsid w:val="00A95160"/>
    <w:rsid w:val="00A97759"/>
    <w:rsid w:val="00A97E9A"/>
    <w:rsid w:val="00AA259B"/>
    <w:rsid w:val="00AA480C"/>
    <w:rsid w:val="00AA769C"/>
    <w:rsid w:val="00AA7985"/>
    <w:rsid w:val="00AC04FD"/>
    <w:rsid w:val="00AD0164"/>
    <w:rsid w:val="00AE2209"/>
    <w:rsid w:val="00AF3B7D"/>
    <w:rsid w:val="00B06BAC"/>
    <w:rsid w:val="00B13E0A"/>
    <w:rsid w:val="00B24159"/>
    <w:rsid w:val="00B35E6E"/>
    <w:rsid w:val="00B40123"/>
    <w:rsid w:val="00B42AC1"/>
    <w:rsid w:val="00B42FB9"/>
    <w:rsid w:val="00B46725"/>
    <w:rsid w:val="00B50312"/>
    <w:rsid w:val="00B573EE"/>
    <w:rsid w:val="00B607F2"/>
    <w:rsid w:val="00B75D2C"/>
    <w:rsid w:val="00B822EA"/>
    <w:rsid w:val="00B913E6"/>
    <w:rsid w:val="00B94376"/>
    <w:rsid w:val="00BA31E3"/>
    <w:rsid w:val="00BA47E0"/>
    <w:rsid w:val="00BB3737"/>
    <w:rsid w:val="00BB6FF5"/>
    <w:rsid w:val="00BF30C0"/>
    <w:rsid w:val="00BF4571"/>
    <w:rsid w:val="00BF6466"/>
    <w:rsid w:val="00C00C8C"/>
    <w:rsid w:val="00C065D0"/>
    <w:rsid w:val="00C11342"/>
    <w:rsid w:val="00C1653F"/>
    <w:rsid w:val="00C22FAA"/>
    <w:rsid w:val="00C53538"/>
    <w:rsid w:val="00C63880"/>
    <w:rsid w:val="00C701D6"/>
    <w:rsid w:val="00C8602F"/>
    <w:rsid w:val="00C866C1"/>
    <w:rsid w:val="00C86CA4"/>
    <w:rsid w:val="00C94668"/>
    <w:rsid w:val="00C95590"/>
    <w:rsid w:val="00C958C1"/>
    <w:rsid w:val="00CA2B45"/>
    <w:rsid w:val="00CA3792"/>
    <w:rsid w:val="00CA564C"/>
    <w:rsid w:val="00CA72DF"/>
    <w:rsid w:val="00CB4612"/>
    <w:rsid w:val="00CB72D0"/>
    <w:rsid w:val="00CC0AD7"/>
    <w:rsid w:val="00CC4329"/>
    <w:rsid w:val="00CC6E71"/>
    <w:rsid w:val="00CD16AA"/>
    <w:rsid w:val="00CD2084"/>
    <w:rsid w:val="00CD67B9"/>
    <w:rsid w:val="00CE7B09"/>
    <w:rsid w:val="00D236CF"/>
    <w:rsid w:val="00D254B9"/>
    <w:rsid w:val="00D323FA"/>
    <w:rsid w:val="00D35090"/>
    <w:rsid w:val="00D36D2C"/>
    <w:rsid w:val="00D4213A"/>
    <w:rsid w:val="00D434C1"/>
    <w:rsid w:val="00D6109D"/>
    <w:rsid w:val="00D6178E"/>
    <w:rsid w:val="00D6466A"/>
    <w:rsid w:val="00D810B9"/>
    <w:rsid w:val="00D83263"/>
    <w:rsid w:val="00D8411C"/>
    <w:rsid w:val="00D92358"/>
    <w:rsid w:val="00D94D64"/>
    <w:rsid w:val="00DC3844"/>
    <w:rsid w:val="00DD2F9F"/>
    <w:rsid w:val="00DE06D0"/>
    <w:rsid w:val="00DE26FD"/>
    <w:rsid w:val="00DE3939"/>
    <w:rsid w:val="00DE4EBC"/>
    <w:rsid w:val="00DE725D"/>
    <w:rsid w:val="00DF4DAF"/>
    <w:rsid w:val="00DF62A2"/>
    <w:rsid w:val="00E02488"/>
    <w:rsid w:val="00E1364E"/>
    <w:rsid w:val="00E15E5A"/>
    <w:rsid w:val="00E16012"/>
    <w:rsid w:val="00E268A9"/>
    <w:rsid w:val="00E479BD"/>
    <w:rsid w:val="00E60EC5"/>
    <w:rsid w:val="00E660F3"/>
    <w:rsid w:val="00E71BC5"/>
    <w:rsid w:val="00E81FBE"/>
    <w:rsid w:val="00E92576"/>
    <w:rsid w:val="00EA1A67"/>
    <w:rsid w:val="00EA5142"/>
    <w:rsid w:val="00EB7D28"/>
    <w:rsid w:val="00EC55F4"/>
    <w:rsid w:val="00EE2C3D"/>
    <w:rsid w:val="00EE3805"/>
    <w:rsid w:val="00EE4430"/>
    <w:rsid w:val="00EF3600"/>
    <w:rsid w:val="00EF3FEC"/>
    <w:rsid w:val="00EF74E1"/>
    <w:rsid w:val="00F00EB3"/>
    <w:rsid w:val="00F12B5D"/>
    <w:rsid w:val="00F13083"/>
    <w:rsid w:val="00F24961"/>
    <w:rsid w:val="00F353DC"/>
    <w:rsid w:val="00F35C62"/>
    <w:rsid w:val="00F37318"/>
    <w:rsid w:val="00F45629"/>
    <w:rsid w:val="00F542D4"/>
    <w:rsid w:val="00F61B1A"/>
    <w:rsid w:val="00F6439D"/>
    <w:rsid w:val="00F72A56"/>
    <w:rsid w:val="00F81829"/>
    <w:rsid w:val="00F839BC"/>
    <w:rsid w:val="00F903A6"/>
    <w:rsid w:val="00F95092"/>
    <w:rsid w:val="00FA03D1"/>
    <w:rsid w:val="00FA3FC9"/>
    <w:rsid w:val="00FA54B9"/>
    <w:rsid w:val="00FA5B9E"/>
    <w:rsid w:val="00FB339F"/>
    <w:rsid w:val="00FC7FAC"/>
    <w:rsid w:val="00FD35F0"/>
    <w:rsid w:val="00FD7A22"/>
    <w:rsid w:val="00FF392D"/>
    <w:rsid w:val="00FF3A76"/>
    <w:rsid w:val="00FF4981"/>
    <w:rsid w:val="00FF53C4"/>
    <w:rsid w:val="026F7A27"/>
    <w:rsid w:val="02BB7F2D"/>
    <w:rsid w:val="03FD7ACE"/>
    <w:rsid w:val="04510748"/>
    <w:rsid w:val="04BF6828"/>
    <w:rsid w:val="06C477DA"/>
    <w:rsid w:val="071A0A4D"/>
    <w:rsid w:val="07B35D9A"/>
    <w:rsid w:val="08AE775E"/>
    <w:rsid w:val="08B9541A"/>
    <w:rsid w:val="0907671C"/>
    <w:rsid w:val="09537C68"/>
    <w:rsid w:val="099865EC"/>
    <w:rsid w:val="09C9579E"/>
    <w:rsid w:val="0B680CDB"/>
    <w:rsid w:val="0C553EEB"/>
    <w:rsid w:val="0ECD5FAE"/>
    <w:rsid w:val="0F54381B"/>
    <w:rsid w:val="0F65396D"/>
    <w:rsid w:val="0F674AC3"/>
    <w:rsid w:val="0FAD0E7C"/>
    <w:rsid w:val="0FF745A0"/>
    <w:rsid w:val="10C61AAC"/>
    <w:rsid w:val="114D2267"/>
    <w:rsid w:val="12DA376B"/>
    <w:rsid w:val="14211C37"/>
    <w:rsid w:val="144A6427"/>
    <w:rsid w:val="158E433C"/>
    <w:rsid w:val="166E025A"/>
    <w:rsid w:val="16EC7040"/>
    <w:rsid w:val="197C481C"/>
    <w:rsid w:val="1C074F96"/>
    <w:rsid w:val="1E387B47"/>
    <w:rsid w:val="1F4D6E9A"/>
    <w:rsid w:val="1FA8642D"/>
    <w:rsid w:val="1FBC21E7"/>
    <w:rsid w:val="1FFE66B2"/>
    <w:rsid w:val="20855F2A"/>
    <w:rsid w:val="20C57916"/>
    <w:rsid w:val="210E657A"/>
    <w:rsid w:val="22D83E4E"/>
    <w:rsid w:val="22F57B8F"/>
    <w:rsid w:val="230B08F3"/>
    <w:rsid w:val="240A43C9"/>
    <w:rsid w:val="2453737A"/>
    <w:rsid w:val="250450A4"/>
    <w:rsid w:val="26403FC1"/>
    <w:rsid w:val="269B4411"/>
    <w:rsid w:val="27926A68"/>
    <w:rsid w:val="285503E2"/>
    <w:rsid w:val="294708D2"/>
    <w:rsid w:val="29D00109"/>
    <w:rsid w:val="29D75358"/>
    <w:rsid w:val="2A6A599B"/>
    <w:rsid w:val="2A9720A9"/>
    <w:rsid w:val="2B613A8E"/>
    <w:rsid w:val="2BBE2547"/>
    <w:rsid w:val="2BF66A25"/>
    <w:rsid w:val="2C1539F8"/>
    <w:rsid w:val="2C223A6A"/>
    <w:rsid w:val="2D1921E5"/>
    <w:rsid w:val="2D2D7CA6"/>
    <w:rsid w:val="2D5D35D0"/>
    <w:rsid w:val="2F061F2F"/>
    <w:rsid w:val="305F065A"/>
    <w:rsid w:val="30C245B9"/>
    <w:rsid w:val="31821EF0"/>
    <w:rsid w:val="326D7C03"/>
    <w:rsid w:val="32703DF0"/>
    <w:rsid w:val="3302772C"/>
    <w:rsid w:val="337E103F"/>
    <w:rsid w:val="3381451E"/>
    <w:rsid w:val="34E341CD"/>
    <w:rsid w:val="385960A7"/>
    <w:rsid w:val="3867120C"/>
    <w:rsid w:val="39581487"/>
    <w:rsid w:val="39FD731D"/>
    <w:rsid w:val="3BCC6DC3"/>
    <w:rsid w:val="3C67386A"/>
    <w:rsid w:val="3E024777"/>
    <w:rsid w:val="3E845CDF"/>
    <w:rsid w:val="3F2B56BE"/>
    <w:rsid w:val="40F177B4"/>
    <w:rsid w:val="433B3C9A"/>
    <w:rsid w:val="47391BC2"/>
    <w:rsid w:val="47A51DDD"/>
    <w:rsid w:val="48187880"/>
    <w:rsid w:val="48D13927"/>
    <w:rsid w:val="4917319E"/>
    <w:rsid w:val="4AE86710"/>
    <w:rsid w:val="4B2E3AF8"/>
    <w:rsid w:val="4BC662A4"/>
    <w:rsid w:val="4CCF0A52"/>
    <w:rsid w:val="4D282AFD"/>
    <w:rsid w:val="4E242D09"/>
    <w:rsid w:val="4E277A62"/>
    <w:rsid w:val="4EFF355E"/>
    <w:rsid w:val="4F86515D"/>
    <w:rsid w:val="4FE308A1"/>
    <w:rsid w:val="508801F8"/>
    <w:rsid w:val="511D6A0E"/>
    <w:rsid w:val="512659AA"/>
    <w:rsid w:val="51810621"/>
    <w:rsid w:val="51B97F74"/>
    <w:rsid w:val="53653BAD"/>
    <w:rsid w:val="565F22A8"/>
    <w:rsid w:val="57263B5E"/>
    <w:rsid w:val="57FA2786"/>
    <w:rsid w:val="592152A9"/>
    <w:rsid w:val="59440E4E"/>
    <w:rsid w:val="5A2C0BE9"/>
    <w:rsid w:val="5A915B94"/>
    <w:rsid w:val="5D6E60D4"/>
    <w:rsid w:val="5E334451"/>
    <w:rsid w:val="5E773A5E"/>
    <w:rsid w:val="5EDB7F05"/>
    <w:rsid w:val="5F903FA5"/>
    <w:rsid w:val="5FD5345A"/>
    <w:rsid w:val="6100062F"/>
    <w:rsid w:val="616F7606"/>
    <w:rsid w:val="62AE2E0C"/>
    <w:rsid w:val="63A9366E"/>
    <w:rsid w:val="64F32ED3"/>
    <w:rsid w:val="6620532B"/>
    <w:rsid w:val="66312D5E"/>
    <w:rsid w:val="667545A2"/>
    <w:rsid w:val="66DA4433"/>
    <w:rsid w:val="676A6766"/>
    <w:rsid w:val="67805E40"/>
    <w:rsid w:val="68282063"/>
    <w:rsid w:val="68501538"/>
    <w:rsid w:val="688E54E4"/>
    <w:rsid w:val="69816EB4"/>
    <w:rsid w:val="6A236282"/>
    <w:rsid w:val="6B7713CA"/>
    <w:rsid w:val="6BC27A95"/>
    <w:rsid w:val="6D546FE6"/>
    <w:rsid w:val="6DD92AF8"/>
    <w:rsid w:val="6E74003A"/>
    <w:rsid w:val="6F6A3DCE"/>
    <w:rsid w:val="6F8232A1"/>
    <w:rsid w:val="727043DA"/>
    <w:rsid w:val="738D6261"/>
    <w:rsid w:val="7546556A"/>
    <w:rsid w:val="762E68C8"/>
    <w:rsid w:val="76CD5140"/>
    <w:rsid w:val="7767343D"/>
    <w:rsid w:val="780B3332"/>
    <w:rsid w:val="79284E47"/>
    <w:rsid w:val="79DA5606"/>
    <w:rsid w:val="7A393D8C"/>
    <w:rsid w:val="7BFD6774"/>
    <w:rsid w:val="7C8E4312"/>
    <w:rsid w:val="7E2101B5"/>
    <w:rsid w:val="7EF728A9"/>
    <w:rsid w:val="7F1A07FE"/>
    <w:rsid w:val="7F230249"/>
    <w:rsid w:val="7F6D4740"/>
    <w:rsid w:val="7FA2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fillcolor="white">
      <v:fill color="white"/>
    </o:shapedefaults>
    <o:shapelayout v:ext="edit">
      <o:idmap v:ext="edit" data="1"/>
    </o:shapelayout>
  </w:shapeDefaults>
  <w:decimalSymbol w:val="."/>
  <w:listSeparator w:val=","/>
  <w14:docId w14:val="7C9FF079"/>
  <w15:docId w15:val="{B7D993B8-D149-4B54-A997-5E13B96A5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 w:qFormat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line="264" w:lineRule="auto"/>
    </w:pPr>
    <w:rPr>
      <w:rFonts w:ascii="Calibri" w:eastAsiaTheme="minorEastAsia" w:hAnsi="Calibri" w:cstheme="minorBidi"/>
      <w:sz w:val="24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eastAsiaTheme="majorEastAsia" w:cstheme="majorBidi"/>
      <w:b/>
      <w:bCs/>
      <w:caps/>
      <w:color w:val="FFFFFF" w:themeColor="background1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eastAsiaTheme="majorEastAsia" w:cstheme="majorBidi"/>
      <w:i/>
      <w:iCs/>
      <w:color w:val="872D4D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872D4D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pPr>
      <w:spacing w:after="120"/>
      <w:ind w:left="360"/>
    </w:pPr>
    <w:rPr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505050" w:themeColor="text2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pPr>
      <w:spacing w:before="0" w:line="240" w:lineRule="auto"/>
    </w:pPr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before="0" w:line="240" w:lineRule="auto"/>
    </w:pPr>
    <w:rPr>
      <w:szCs w:val="20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spacing w:before="0" w:line="240" w:lineRule="auto"/>
    </w:pPr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5A1E34" w:themeColor="accent1" w:themeShade="80"/>
      <w:u w:val="single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paragraph" w:styleId="ListNumber">
    <w:name w:val="List Number"/>
    <w:basedOn w:val="Normal"/>
    <w:uiPriority w:val="12"/>
    <w:qFormat/>
    <w:pPr>
      <w:numPr>
        <w:numId w:val="2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264" w:lineRule="auto"/>
    </w:pPr>
    <w:rPr>
      <w:rFonts w:ascii="Consolas" w:eastAsiaTheme="minorEastAsia" w:hAnsi="Consolas" w:cstheme="minorBidi"/>
      <w:sz w:val="22"/>
      <w:lang w:eastAsia="ja-JP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pPr>
      <w:spacing w:before="0" w:line="240" w:lineRule="auto"/>
    </w:pPr>
    <w:rPr>
      <w:rFonts w:ascii="Consolas" w:hAnsi="Consolas"/>
      <w:szCs w:val="2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"/>
    <w:qFormat/>
    <w:pPr>
      <w:spacing w:before="5400" w:after="3400" w:line="240" w:lineRule="auto"/>
      <w:ind w:left="5040" w:right="-1944"/>
      <w:contextualSpacing/>
    </w:pPr>
    <w:rPr>
      <w:rFonts w:eastAsiaTheme="majorEastAsia" w:cstheme="majorBidi"/>
      <w:kern w:val="28"/>
      <w:sz w:val="72"/>
      <w:szCs w:val="7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qFormat/>
    <w:rPr>
      <w:color w:val="404040" w:themeColor="text1" w:themeTint="BF"/>
    </w:rPr>
  </w:style>
  <w:style w:type="character" w:customStyle="1" w:styleId="TitleChar">
    <w:name w:val="Title Char"/>
    <w:basedOn w:val="DefaultParagraphFont"/>
    <w:link w:val="Title"/>
    <w:uiPriority w:val="1"/>
    <w:qFormat/>
    <w:rPr>
      <w:rFonts w:ascii="Calibri" w:eastAsiaTheme="majorEastAsia" w:hAnsi="Calibr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pPr>
      <w:spacing w:before="0" w:line="300" w:lineRule="auto"/>
      <w:ind w:left="5040" w:right="-1944"/>
    </w:pPr>
    <w:rPr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libri" w:eastAsiaTheme="majorEastAsia" w:hAnsi="Calibri" w:cstheme="majorBidi"/>
      <w:b/>
      <w:bCs/>
      <w:caps/>
      <w:color w:val="FFFFFF" w:themeColor="background1"/>
      <w:sz w:val="3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Calibri" w:hAnsi="Calibri"/>
      <w:caps/>
      <w:sz w:val="32"/>
      <w:shd w:val="clear" w:color="auto" w:fill="F1D7E0" w:themeFill="accent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" w:hAnsi="Calibri"/>
      <w:caps/>
      <w:color w:val="5A1E34" w:themeColor="accent1" w:themeShade="80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paragraph" w:customStyle="1" w:styleId="ContactHeading">
    <w:name w:val="Contact Heading"/>
    <w:basedOn w:val="Normal"/>
    <w:next w:val="ContactInfo"/>
    <w:uiPriority w:val="2"/>
    <w:qFormat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Quote">
    <w:name w:val="Quote"/>
    <w:basedOn w:val="Normal"/>
    <w:next w:val="Normal"/>
    <w:link w:val="QuoteChar"/>
    <w:uiPriority w:val="2"/>
    <w:qFormat/>
    <w:pPr>
      <w:spacing w:before="200" w:after="160"/>
      <w:ind w:left="864" w:right="864"/>
    </w:pPr>
    <w:rPr>
      <w:i/>
      <w:iCs/>
      <w:color w:val="404040" w:themeColor="text1" w:themeTint="BF"/>
      <w:sz w:val="32"/>
    </w:rPr>
  </w:style>
  <w:style w:type="character" w:customStyle="1" w:styleId="QuoteChar">
    <w:name w:val="Quote Char"/>
    <w:basedOn w:val="DefaultParagraphFont"/>
    <w:link w:val="Quote"/>
    <w:uiPriority w:val="2"/>
    <w:rPr>
      <w:rFonts w:ascii="Calibri" w:hAnsi="Calibri"/>
      <w:i/>
      <w:iCs/>
      <w:color w:val="404040" w:themeColor="text1" w:themeTint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" w:eastAsiaTheme="majorEastAsia" w:hAnsi="Calibri" w:cstheme="majorBidi"/>
      <w:i/>
      <w:iCs/>
      <w:color w:val="872D4D" w:themeColor="accent1" w:themeShade="BF"/>
      <w:sz w:val="24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customStyle="1" w:styleId="output">
    <w:name w:val="output"/>
    <w:basedOn w:val="Normal"/>
    <w:link w:val="outputChar"/>
    <w:qFormat/>
    <w:pPr>
      <w:pBdr>
        <w:top w:val="single" w:sz="6" w:space="4" w:color="D6D6D6"/>
        <w:left w:val="single" w:sz="6" w:space="4" w:color="D6D6D6"/>
        <w:bottom w:val="single" w:sz="6" w:space="4" w:color="D6D6D6"/>
        <w:right w:val="single" w:sz="6" w:space="4" w:color="D6D6D6"/>
      </w:pBdr>
      <w:shd w:val="clear" w:color="auto" w:fill="F1F1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Consolas" w:eastAsia="Times New Roman" w:hAnsi="Consolas" w:cs="Courier New"/>
      <w:color w:val="313131"/>
      <w:sz w:val="18"/>
      <w:szCs w:val="18"/>
      <w:lang w:eastAsia="en-US"/>
    </w:rPr>
  </w:style>
  <w:style w:type="character" w:customStyle="1" w:styleId="outputChar">
    <w:name w:val="output Char"/>
    <w:basedOn w:val="DefaultParagraphFont"/>
    <w:link w:val="output"/>
    <w:rPr>
      <w:rFonts w:ascii="Consolas" w:eastAsia="Times New Roman" w:hAnsi="Consolas" w:cs="Courier New"/>
      <w:color w:val="313131"/>
      <w:sz w:val="18"/>
      <w:szCs w:val="18"/>
      <w:shd w:val="clear" w:color="auto" w:fill="F1F1F1"/>
      <w:lang w:eastAsia="en-US"/>
    </w:rPr>
  </w:style>
  <w:style w:type="paragraph" w:customStyle="1" w:styleId="text-large">
    <w:name w:val="text-large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872D4D" w:themeColor="accent1" w:themeShade="BF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mailto:zippyops@gmail.com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StudentReport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1</TotalTime>
  <Pages>7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creator>sathish babu</dc:creator>
  <cp:lastModifiedBy>E00003</cp:lastModifiedBy>
  <cp:revision>3</cp:revision>
  <dcterms:created xsi:type="dcterms:W3CDTF">2021-12-06T06:43:00Z</dcterms:created>
  <dcterms:modified xsi:type="dcterms:W3CDTF">2021-12-06T06:43:00Z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